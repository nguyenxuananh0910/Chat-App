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2686377"/>
        <w:docPartObj>
          <w:docPartGallery w:val="Cover Pages"/>
          <w:docPartUnique/>
        </w:docPartObj>
      </w:sdtPr>
      <w:sdtContent>
        <w:p w14:paraId="69376E85" w14:textId="0431CA29" w:rsidR="00ED57B5" w:rsidRDefault="00ED57B5"/>
        <w:p w14:paraId="6767B72E" w14:textId="1BF3AA98" w:rsidR="00D70ABF" w:rsidRDefault="00ED57B5" w:rsidP="00D70ABF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DA335C7" wp14:editId="0BCC3F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B488C34" w14:textId="77777777" w:rsidR="00ED57B5" w:rsidRDefault="00ED57B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DA335C7" id="Rectangle 132" o:spid="_x0000_s1026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&#13;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B488C34" w14:textId="77777777" w:rsidR="00ED57B5" w:rsidRDefault="00ED57B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10EB4BFC" w14:textId="77777777" w:rsidR="00D70ABF" w:rsidRPr="00D70ABF" w:rsidRDefault="00D70ABF" w:rsidP="00D70ABF"/>
    <w:p w14:paraId="2DCEC815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70DE96AE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2647953D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2334FABC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4283D344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64CB0CB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7273476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16146F1B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28F7294A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2CF7C47D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3839C9A0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1BF8CD47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32E7E194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04C5BADE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309E90CB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4E2593C9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12A37045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3D40D2AA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7ADE974D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485F531E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0C048057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23BC464D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08E1B066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538E3EA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028C5DF4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DFD1A3A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1E412F1" w14:textId="77777777" w:rsidR="00962A5B" w:rsidRDefault="00962A5B">
      <w:pPr>
        <w:rPr>
          <w:rFonts w:ascii="Arial" w:hAnsi="Arial" w:cs="Arial"/>
          <w:b/>
          <w:sz w:val="18"/>
          <w:szCs w:val="18"/>
        </w:rPr>
      </w:pPr>
    </w:p>
    <w:p w14:paraId="5AB538F7" w14:textId="29E1CD4D" w:rsidR="00C84BC2" w:rsidRPr="00956627" w:rsidRDefault="007357AC">
      <w:pPr>
        <w:rPr>
          <w:rFonts w:ascii="Arial" w:hAnsi="Arial" w:cs="Arial"/>
          <w:b/>
          <w:sz w:val="18"/>
          <w:szCs w:val="1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68DCE0D" wp14:editId="2528B8C8">
                <wp:simplePos x="0" y="0"/>
                <wp:positionH relativeFrom="column">
                  <wp:posOffset>1780540</wp:posOffset>
                </wp:positionH>
                <wp:positionV relativeFrom="paragraph">
                  <wp:posOffset>1751965</wp:posOffset>
                </wp:positionV>
                <wp:extent cx="4386263" cy="712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263" cy="71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B53B9" w14:textId="5B78476E" w:rsidR="007357AC" w:rsidRPr="00AA170E" w:rsidRDefault="007357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Người thực hiện :</w:t>
                            </w:r>
                            <w:r w:rsidR="004E493B"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Phan Lê Tuấn</w:t>
                            </w:r>
                            <w:r w:rsidR="004773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207PM27538</w:t>
                            </w:r>
                          </w:p>
                          <w:p w14:paraId="1866A54E" w14:textId="59497F4C" w:rsidR="007357AC" w:rsidRPr="00AA170E" w:rsidRDefault="007357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4E493B"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Nguyễn Xuân Anh</w:t>
                            </w:r>
                            <w:r w:rsidR="00754F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207PM</w:t>
                            </w:r>
                            <w:r w:rsidR="00E326B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47612</w:t>
                            </w:r>
                          </w:p>
                          <w:p w14:paraId="0FC8F1EA" w14:textId="769AF0D0" w:rsidR="004E493B" w:rsidRPr="00AA170E" w:rsidRDefault="004E493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AA17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Bùi Xuân Phước</w:t>
                            </w:r>
                            <w:r w:rsidR="00754F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- 207PM</w:t>
                            </w:r>
                            <w:r w:rsidR="00E326B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27490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DCE0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margin-left:140.2pt;margin-top:137.95pt;width:345.4pt;height:56.1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" filled="f" stroked="f">
                <v:textbox>
                  <w:txbxContent>
                    <w:p w14:paraId="112B53B9" w14:textId="5B78476E" w:rsidR="007357AC" w:rsidRPr="00AA170E" w:rsidRDefault="007357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Người thực hiện :</w:t>
                      </w:r>
                      <w:r w:rsidR="004E493B"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Phan Lê Tuấn</w:t>
                      </w:r>
                      <w:r w:rsidR="004773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207PM27538</w:t>
                      </w:r>
                    </w:p>
                    <w:p w14:paraId="1866A54E" w14:textId="59497F4C" w:rsidR="007357AC" w:rsidRPr="00AA170E" w:rsidRDefault="007357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4E493B"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Nguyễn Xuân Anh</w:t>
                      </w:r>
                      <w:r w:rsidR="00754F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207PM</w:t>
                      </w:r>
                      <w:r w:rsidR="00E326B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47612</w:t>
                      </w:r>
                    </w:p>
                    <w:p w14:paraId="0FC8F1EA" w14:textId="769AF0D0" w:rsidR="004E493B" w:rsidRPr="00AA170E" w:rsidRDefault="004E493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AA17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Bùi Xuân Phước</w:t>
                      </w:r>
                      <w:r w:rsidR="00754F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- 207PM</w:t>
                      </w:r>
                      <w:r w:rsidR="00E326B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27490</w:t>
                      </w:r>
                    </w:p>
                  </w:txbxContent>
                </v:textbox>
              </v:shape>
            </w:pict>
          </mc:Fallback>
        </mc:AlternateContent>
      </w:r>
      <w:r w:rsidR="00087FF1">
        <w:rPr>
          <w:noProof/>
          <w:lang w:eastAsia="zh-CN"/>
        </w:rPr>
        <mc:AlternateContent>
          <mc:Choice Requires="wps">
            <w:drawing>
              <wp:anchor distT="0" distB="0" distL="182880" distR="182880" simplePos="0" relativeHeight="251658241" behindDoc="0" locked="0" layoutInCell="1" allowOverlap="1" wp14:anchorId="72212B44" wp14:editId="53CA18C0">
                <wp:simplePos x="0" y="0"/>
                <mc:AlternateContent>
                  <mc:Choice Requires="wp14">
                    <wp:positionH relativeFrom="margin">
                      <wp14:pctPosHOffset>7700</wp14:pctPosHOffset>
                    </wp:positionH>
                  </mc:Choice>
                  <mc:Fallback>
                    <wp:positionH relativeFrom="page">
                      <wp:posOffset>1412240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54000</wp14:pctPosVOffset>
                    </wp:positionV>
                  </mc:Choice>
                  <mc:Fallback>
                    <wp:positionV relativeFrom="page">
                      <wp:posOffset>5431155</wp:posOffset>
                    </wp:positionV>
                  </mc:Fallback>
                </mc:AlternateContent>
                <wp:extent cx="4686300" cy="3171825"/>
                <wp:effectExtent l="0" t="0" r="0" b="3175"/>
                <wp:wrapSquare wrapText="bothSides"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317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662AE" w14:textId="460D52D9" w:rsidR="00ED57B5" w:rsidRDefault="00000000">
                            <w:pPr>
                              <w:pStyle w:val="NoSpacing"/>
                              <w:spacing w:before="40" w:after="560" w:line="216" w:lineRule="auto"/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014E3B"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Bài</w:t>
                                </w:r>
                                <w:proofErr w:type="spellEnd"/>
                                <w:r w:rsidR="00014E3B"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vi-VN"/>
                                  </w:rPr>
                                  <w:t xml:space="preserve"> báo cáo cuối kì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aps/>
                                <w:color w:val="215868" w:themeColor="accent5" w:themeShade="8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B847E0F" w14:textId="4EF8F6F6" w:rsidR="00ED57B5" w:rsidRDefault="00014E3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t>Môn</w:t>
                                </w:r>
                                <w: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học</w:t>
                                </w:r>
                                <w:r w:rsidR="00087FF1"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  <w:lang w:val="vi-VN"/>
                                  </w:rPr>
                                  <w:t>: Đồ án lập trình ứng dụng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BACC6" w:themeColor="accent5"/>
                                <w:szCs w:val="24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4E4DEE9" w14:textId="2579187D" w:rsidR="00ED57B5" w:rsidRDefault="007357AC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Cs w:val="24"/>
                                  </w:rPr>
                                  <w:t>Giảng</w:t>
                                </w:r>
                                <w:r>
                                  <w:rPr>
                                    <w:caps/>
                                    <w:color w:val="4BACC6" w:themeColor="accent5"/>
                                    <w:szCs w:val="24"/>
                                    <w:lang w:val="vi-VN"/>
                                  </w:rPr>
                                  <w:t xml:space="preserve"> viên hướng dẫn: </w:t>
                                </w:r>
                                <w:r w:rsidR="00754F4F">
                                  <w:rPr>
                                    <w:caps/>
                                    <w:color w:val="4BACC6" w:themeColor="accent5"/>
                                    <w:szCs w:val="24"/>
                                    <w:lang w:val="vi-VN"/>
                                  </w:rPr>
                                  <w:t>Đinh thị tâm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79000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12B44" id="Text Box 131" o:spid="_x0000_s1028" type="#_x0000_t202" style="position:absolute;margin-left:0;margin-top:0;width:369pt;height:249.75pt;z-index:251658241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" filled="f" stroked="f" strokeweight=".5pt">
                <v:textbox inset="0,0,0,0">
                  <w:txbxContent>
                    <w:p w14:paraId="218662AE" w14:textId="460D52D9" w:rsidR="00ED57B5" w:rsidRDefault="00000000">
                      <w:pPr>
                        <w:pStyle w:val="NoSpacing"/>
                        <w:spacing w:before="40" w:after="560" w:line="216" w:lineRule="auto"/>
                        <w:rPr>
                          <w:color w:val="4F81BD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 w:rsidR="00014E3B"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  <w:t>Bài</w:t>
                          </w:r>
                          <w:proofErr w:type="spellEnd"/>
                          <w:r w:rsidR="00014E3B">
                            <w:rPr>
                              <w:color w:val="4F81BD" w:themeColor="accent1"/>
                              <w:sz w:val="72"/>
                              <w:szCs w:val="72"/>
                              <w:lang w:val="vi-VN"/>
                            </w:rPr>
                            <w:t xml:space="preserve"> báo cáo cuối kì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215868" w:themeColor="accent5" w:themeShade="80"/>
                          <w:sz w:val="28"/>
                          <w:szCs w:val="28"/>
                        </w:rPr>
                        <w:alias w:val="Subtitle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3B847E0F" w14:textId="4EF8F6F6" w:rsidR="00ED57B5" w:rsidRDefault="00014E3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t>Môn</w:t>
                          </w:r>
                          <w: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  <w:lang w:val="vi-VN"/>
                            </w:rPr>
                            <w:t xml:space="preserve"> học</w:t>
                          </w:r>
                          <w:r w:rsidR="00087FF1"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  <w:lang w:val="vi-VN"/>
                            </w:rPr>
                            <w:t>: Đồ án lập trình ứng dụng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BACC6" w:themeColor="accent5"/>
                          <w:szCs w:val="24"/>
                        </w:rPr>
                        <w:alias w:val="Author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64E4DEE9" w14:textId="2579187D" w:rsidR="00ED57B5" w:rsidRDefault="007357AC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4BACC6" w:themeColor="accent5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Cs w:val="24"/>
                            </w:rPr>
                            <w:t>Giảng</w:t>
                          </w:r>
                          <w:r>
                            <w:rPr>
                              <w:caps/>
                              <w:color w:val="4BACC6" w:themeColor="accent5"/>
                              <w:szCs w:val="24"/>
                              <w:lang w:val="vi-VN"/>
                            </w:rPr>
                            <w:t xml:space="preserve"> viên hướng dẫn: </w:t>
                          </w:r>
                          <w:r w:rsidR="00754F4F">
                            <w:rPr>
                              <w:caps/>
                              <w:color w:val="4BACC6" w:themeColor="accent5"/>
                              <w:szCs w:val="24"/>
                              <w:lang w:val="vi-VN"/>
                            </w:rPr>
                            <w:t>Đinh thị tâm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mc:Fallback>
        </mc:AlternateContent>
      </w:r>
      <w:r w:rsidR="00C84BC2" w:rsidRPr="00956627">
        <w:rPr>
          <w:rFonts w:cs="Arial"/>
          <w:sz w:val="18"/>
          <w:szCs w:val="1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ja-JP"/>
        </w:rPr>
        <w:id w:val="-28115153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  <w:lang w:eastAsia="vi-VN"/>
        </w:rPr>
      </w:sdtEndPr>
      <w:sdtContent>
        <w:p w14:paraId="75574C32" w14:textId="77777777" w:rsidR="00212FC1" w:rsidRPr="009C0369" w:rsidRDefault="00212FC1" w:rsidP="009C0369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9C0369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MỤC LỤC</w:t>
          </w:r>
          <w:r w:rsidRPr="009C0369">
            <w:rPr>
              <w:rFonts w:ascii="Times New Roman" w:hAnsi="Times New Roman" w:cs="Times New Roman"/>
              <w:b/>
              <w:color w:val="auto"/>
              <w:szCs w:val="28"/>
            </w:rPr>
            <w:br/>
          </w:r>
        </w:p>
        <w:p w14:paraId="56EAD69A" w14:textId="06E0662D" w:rsidR="0046795C" w:rsidRDefault="00635986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r w:rsidRPr="009C0369">
            <w:rPr>
              <w:rFonts w:ascii="Times New Roman" w:hAnsi="Times New Roman" w:cs="Times New Roman"/>
              <w:b w:val="0"/>
            </w:rPr>
            <w:fldChar w:fldCharType="begin"/>
          </w:r>
          <w:r w:rsidRPr="009C0369">
            <w:rPr>
              <w:rFonts w:ascii="Times New Roman" w:hAnsi="Times New Roman" w:cs="Times New Roman"/>
              <w:b w:val="0"/>
            </w:rPr>
            <w:instrText xml:space="preserve"> TOC \o "1-3" \h \z \u </w:instrText>
          </w:r>
          <w:r w:rsidRPr="009C0369">
            <w:rPr>
              <w:rFonts w:ascii="Times New Roman" w:hAnsi="Times New Roman" w:cs="Times New Roman"/>
              <w:b w:val="0"/>
            </w:rPr>
            <w:fldChar w:fldCharType="separate"/>
          </w:r>
          <w:hyperlink w:anchor="_Toc123029589" w:history="1">
            <w:r w:rsidR="0046795C" w:rsidRPr="001F1340">
              <w:rPr>
                <w:rStyle w:val="Hyperlink"/>
                <w:noProof/>
              </w:rPr>
              <w:t>1</w:t>
            </w:r>
            <w:r w:rsidR="0046795C"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="0046795C" w:rsidRPr="001F1340">
              <w:rPr>
                <w:rStyle w:val="Hyperlink"/>
                <w:noProof/>
              </w:rPr>
              <w:t>MÔ TẢ</w:t>
            </w:r>
            <w:r w:rsidR="0046795C">
              <w:rPr>
                <w:noProof/>
                <w:webHidden/>
              </w:rPr>
              <w:tab/>
            </w:r>
            <w:r w:rsidR="0046795C">
              <w:rPr>
                <w:noProof/>
                <w:webHidden/>
              </w:rPr>
              <w:fldChar w:fldCharType="begin"/>
            </w:r>
            <w:r w:rsidR="0046795C">
              <w:rPr>
                <w:noProof/>
                <w:webHidden/>
              </w:rPr>
              <w:instrText xml:space="preserve"> PAGEREF _Toc123029589 \h </w:instrText>
            </w:r>
            <w:r w:rsidR="0046795C">
              <w:rPr>
                <w:noProof/>
                <w:webHidden/>
              </w:rPr>
            </w:r>
            <w:r w:rsidR="0046795C">
              <w:rPr>
                <w:noProof/>
                <w:webHidden/>
              </w:rPr>
              <w:fldChar w:fldCharType="separate"/>
            </w:r>
            <w:r w:rsidR="0046795C">
              <w:rPr>
                <w:noProof/>
                <w:webHidden/>
              </w:rPr>
              <w:t>2</w:t>
            </w:r>
            <w:r w:rsidR="0046795C">
              <w:rPr>
                <w:noProof/>
                <w:webHidden/>
              </w:rPr>
              <w:fldChar w:fldCharType="end"/>
            </w:r>
          </w:hyperlink>
        </w:p>
        <w:p w14:paraId="0A37C32A" w14:textId="31BB6F5C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0" w:history="1">
            <w:r w:rsidRPr="001F1340">
              <w:rPr>
                <w:rStyle w:val="Hyperlink"/>
              </w:rPr>
              <w:t>1.1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Requi</w:t>
            </w:r>
            <w:r w:rsidRPr="001F1340">
              <w:rPr>
                <w:rStyle w:val="Hyperlink"/>
              </w:rPr>
              <w:t>r</w:t>
            </w:r>
            <w:r w:rsidRPr="001F1340">
              <w:rPr>
                <w:rStyle w:val="Hyperlink"/>
              </w:rPr>
              <w:t>ement: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846E758" w14:textId="666E6FBF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1" w:history="1">
            <w:r w:rsidRPr="001F1340">
              <w:rPr>
                <w:rStyle w:val="Hyperlink"/>
              </w:rPr>
              <w:t>1.2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What users can do?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325E093" w14:textId="33AB3296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2" w:history="1">
            <w:r w:rsidRPr="001F1340">
              <w:rPr>
                <w:rStyle w:val="Hyperlink"/>
              </w:rPr>
              <w:t>1.3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Functions of the project: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255DCB" w14:textId="6327C46C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593" w:history="1">
            <w:r w:rsidRPr="001F1340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E7ED" w14:textId="0A60F9B8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4" w:history="1">
            <w:r w:rsidRPr="001F1340">
              <w:rPr>
                <w:rStyle w:val="Hyperlink"/>
              </w:rPr>
              <w:t>2.1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Mục đích tài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D4D24E6" w14:textId="20E726BF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5" w:history="1">
            <w:r w:rsidRPr="001F1340">
              <w:rPr>
                <w:rStyle w:val="Hyperlink"/>
              </w:rPr>
              <w:t>2.2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Đối tượng người dùng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8D4F10" w14:textId="788E54C7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6" w:history="1">
            <w:r w:rsidRPr="001F1340">
              <w:rPr>
                <w:rStyle w:val="Hyperlink"/>
              </w:rPr>
              <w:t>2.3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Kế hoạch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F1F0BE6" w14:textId="2C43252B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597" w:history="1">
            <w:r w:rsidRPr="001F1340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876C3" w14:textId="58D75914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8" w:history="1">
            <w:r w:rsidRPr="001F1340">
              <w:rPr>
                <w:rStyle w:val="Hyperlink"/>
              </w:rPr>
              <w:t>3.1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Danh sách phân hệ chức năng trên 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690C239" w14:textId="61EDADD9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599" w:history="1">
            <w:r w:rsidRPr="001F1340">
              <w:rPr>
                <w:rStyle w:val="Hyperlink"/>
              </w:rPr>
              <w:t>3.2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Mô tả chi tiết chức năng trên 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A77E510" w14:textId="242D5FA3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0" w:history="1">
            <w:r w:rsidRPr="001F1340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8748" w14:textId="2C53355C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1" w:history="1">
            <w:r w:rsidRPr="001F1340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A149" w14:textId="1C28C25D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602" w:history="1">
            <w:r w:rsidRPr="001F1340">
              <w:rPr>
                <w:rStyle w:val="Hyperlink"/>
              </w:rPr>
              <w:t>5.1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Danh sách actor thực hiện usecases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CB535F9" w14:textId="59C7D5E3" w:rsidR="0046795C" w:rsidRDefault="0046795C">
          <w:pPr>
            <w:pStyle w:val="TOC2"/>
            <w:rPr>
              <w:rFonts w:asciiTheme="minorHAnsi" w:hAnsiTheme="minorHAnsi"/>
              <w:sz w:val="24"/>
              <w:szCs w:val="24"/>
              <w:lang w:val="en-VN" w:eastAsia="en-GB"/>
            </w:rPr>
          </w:pPr>
          <w:hyperlink w:anchor="_Toc123029603" w:history="1">
            <w:r w:rsidRPr="001F1340">
              <w:rPr>
                <w:rStyle w:val="Hyperlink"/>
              </w:rPr>
              <w:t>5.2</w:t>
            </w:r>
            <w:r>
              <w:rPr>
                <w:rFonts w:asciiTheme="minorHAnsi" w:hAnsiTheme="minorHAnsi"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</w:rPr>
              <w:t>Usecase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_Toc123029603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EE48419" w14:textId="2166F41E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4" w:history="1">
            <w:r w:rsidRPr="001F1340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USECASE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897A" w14:textId="3264DA22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5" w:history="1">
            <w:r w:rsidRPr="001F1340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QUALITY ATTRIBUTE DRIVEN WORKSHEET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D15A" w14:textId="615402AA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6" w:history="1">
            <w:r w:rsidRPr="001F1340">
              <w:rPr>
                <w:rStyle w:val="Hyperlink"/>
                <w:noProof/>
              </w:rPr>
              <w:t>8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6732" w14:textId="08A6C19A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7" w:history="1">
            <w:r w:rsidRPr="001F1340">
              <w:rPr>
                <w:rStyle w:val="Hyperlink"/>
                <w:noProof/>
              </w:rPr>
              <w:t>9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F2E3" w14:textId="6F68619A" w:rsidR="0046795C" w:rsidRDefault="0046795C">
          <w:pPr>
            <w:pStyle w:val="TOC1"/>
            <w:rPr>
              <w:rFonts w:asciiTheme="minorHAnsi" w:hAnsiTheme="minorHAnsi"/>
              <w:b w:val="0"/>
              <w:noProof/>
              <w:sz w:val="24"/>
              <w:szCs w:val="24"/>
              <w:lang w:val="en-VN" w:eastAsia="en-GB"/>
            </w:rPr>
          </w:pPr>
          <w:hyperlink w:anchor="_Toc123029608" w:history="1">
            <w:r w:rsidRPr="001F1340">
              <w:rPr>
                <w:rStyle w:val="Hyperlink"/>
                <w:noProof/>
              </w:rPr>
              <w:t>10</w:t>
            </w:r>
            <w:r>
              <w:rPr>
                <w:rFonts w:asciiTheme="minorHAnsi" w:hAnsiTheme="minorHAnsi"/>
                <w:b w:val="0"/>
                <w:noProof/>
                <w:sz w:val="24"/>
                <w:szCs w:val="24"/>
                <w:lang w:val="en-VN" w:eastAsia="en-GB"/>
              </w:rPr>
              <w:tab/>
            </w:r>
            <w:r w:rsidRPr="001F1340">
              <w:rPr>
                <w:rStyle w:val="Hyperlink"/>
                <w:noProof/>
              </w:rPr>
              <w:t>DEMO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AFC1" w14:textId="5B7F9C8B" w:rsidR="00212FC1" w:rsidRPr="009C0369" w:rsidRDefault="00635986" w:rsidP="009C0369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9C0369">
            <w:rPr>
              <w:rFonts w:ascii="Times New Roman" w:hAnsi="Times New Roman" w:cs="Times New Roman"/>
              <w:b/>
              <w:sz w:val="36"/>
            </w:rPr>
            <w:fldChar w:fldCharType="end"/>
          </w:r>
        </w:p>
      </w:sdtContent>
    </w:sdt>
    <w:p w14:paraId="2126653E" w14:textId="77777777" w:rsidR="00212FC1" w:rsidRPr="009C0369" w:rsidRDefault="00212FC1" w:rsidP="009C0369">
      <w:pPr>
        <w:pStyle w:val="Chuong"/>
        <w:spacing w:line="360" w:lineRule="auto"/>
        <w:rPr>
          <w:rFonts w:ascii="Times New Roman" w:hAnsi="Times New Roman" w:cs="Times New Roman"/>
        </w:rPr>
      </w:pPr>
    </w:p>
    <w:p w14:paraId="18B4B51D" w14:textId="77777777" w:rsidR="009C0369" w:rsidRPr="009C0369" w:rsidRDefault="009C0369" w:rsidP="009C0369">
      <w:pPr>
        <w:spacing w:line="360" w:lineRule="auto"/>
        <w:rPr>
          <w:rFonts w:ascii="Times New Roman" w:hAnsi="Times New Roman" w:cs="Times New Roman"/>
        </w:rPr>
      </w:pPr>
      <w:r w:rsidRPr="009C0369">
        <w:rPr>
          <w:rFonts w:ascii="Times New Roman" w:hAnsi="Times New Roman" w:cs="Times New Roman"/>
        </w:rPr>
        <w:br w:type="page"/>
      </w:r>
    </w:p>
    <w:p w14:paraId="11AD4EA5" w14:textId="10BEF389" w:rsidR="009C0369" w:rsidRDefault="009C0369" w:rsidP="009C0369">
      <w:pPr>
        <w:pStyle w:val="Heading1"/>
      </w:pPr>
      <w:bookmarkStart w:id="0" w:name="_Toc123029589"/>
      <w:r>
        <w:lastRenderedPageBreak/>
        <w:t>MÔ TẢ</w:t>
      </w:r>
      <w:bookmarkEnd w:id="0"/>
      <w:r>
        <w:t xml:space="preserve"> </w:t>
      </w:r>
    </w:p>
    <w:p w14:paraId="59346CF0" w14:textId="77777777" w:rsidR="009C0369" w:rsidRPr="009C0369" w:rsidRDefault="009C0369" w:rsidP="009C0369">
      <w:pPr>
        <w:pStyle w:val="Heading2"/>
        <w:spacing w:before="0" w:after="0" w:line="276" w:lineRule="auto"/>
        <w:rPr>
          <w:u w:val="single"/>
        </w:rPr>
      </w:pPr>
      <w:bookmarkStart w:id="1" w:name="_Toc123029590"/>
      <w:r w:rsidRPr="009C0369">
        <w:rPr>
          <w:u w:val="single"/>
        </w:rPr>
        <w:t>Requirement:</w:t>
      </w:r>
      <w:bookmarkEnd w:id="1"/>
      <w:r w:rsidRPr="009C0369">
        <w:rPr>
          <w:u w:val="single"/>
        </w:rPr>
        <w:t xml:space="preserve"> </w:t>
      </w:r>
    </w:p>
    <w:p w14:paraId="0BA0A3A2" w14:textId="085F3B41" w:rsidR="009C0369" w:rsidRPr="009C0369" w:rsidRDefault="009C0369" w:rsidP="009C0369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9C0369">
        <w:rPr>
          <w:rFonts w:ascii="Times New Roman" w:hAnsi="Times New Roman" w:cs="Times New Roman"/>
          <w:sz w:val="32"/>
          <w:szCs w:val="32"/>
        </w:rPr>
        <w:t xml:space="preserve">Curently, </w:t>
      </w:r>
      <w:r w:rsidRPr="009C0369">
        <w:rPr>
          <w:rFonts w:ascii="Times New Roman" w:hAnsi="Times New Roman" w:cs="Times New Roman"/>
          <w:sz w:val="32"/>
          <w:szCs w:val="32"/>
          <w:lang w:val="en-US"/>
        </w:rPr>
        <w:t>the demand</w:t>
      </w:r>
      <w:r w:rsidRPr="009C0369">
        <w:rPr>
          <w:rFonts w:ascii="Times New Roman" w:hAnsi="Times New Roman" w:cs="Times New Roman"/>
          <w:sz w:val="32"/>
          <w:szCs w:val="32"/>
        </w:rPr>
        <w:t xml:space="preserve"> for human communication </w:t>
      </w:r>
      <w:r w:rsidRPr="009C0369">
        <w:rPr>
          <w:rFonts w:ascii="Times New Roman" w:hAnsi="Times New Roman" w:cs="Times New Roman"/>
          <w:sz w:val="32"/>
          <w:szCs w:val="32"/>
          <w:lang w:val="en-US"/>
        </w:rPr>
        <w:t>is growing up. With the support of technology, it has helped people not only communicate but also connect with people both at home and abroad more easily through the Internet.</w:t>
      </w:r>
    </w:p>
    <w:p w14:paraId="4CD5E145" w14:textId="4870E449" w:rsidR="009C0369" w:rsidRPr="009C0369" w:rsidRDefault="009C0369" w:rsidP="009C0369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9C0369">
        <w:rPr>
          <w:rFonts w:ascii="Times New Roman" w:hAnsi="Times New Roman" w:cs="Times New Roman"/>
          <w:sz w:val="32"/>
          <w:szCs w:val="32"/>
          <w:lang w:val="en-US"/>
        </w:rPr>
        <w:t xml:space="preserve">Along with the current technological development, companies and developers have created different products to serve to connect people with each other such as Messenger, </w:t>
      </w:r>
      <w:proofErr w:type="spellStart"/>
      <w:r w:rsidRPr="009C0369">
        <w:rPr>
          <w:rFonts w:ascii="Times New Roman" w:hAnsi="Times New Roman" w:cs="Times New Roman"/>
          <w:sz w:val="32"/>
          <w:szCs w:val="32"/>
          <w:lang w:val="en-US"/>
        </w:rPr>
        <w:t>Zalo</w:t>
      </w:r>
      <w:proofErr w:type="spellEnd"/>
      <w:r w:rsidRPr="009C0369">
        <w:rPr>
          <w:rFonts w:ascii="Times New Roman" w:hAnsi="Times New Roman" w:cs="Times New Roman"/>
          <w:sz w:val="32"/>
          <w:szCs w:val="32"/>
          <w:lang w:val="en-US"/>
        </w:rPr>
        <w:t>, …etc.</w:t>
      </w:r>
    </w:p>
    <w:p w14:paraId="00561179" w14:textId="2DF29CC9" w:rsidR="009C0369" w:rsidRPr="009C0369" w:rsidRDefault="009C0369" w:rsidP="009C0369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9C0369">
        <w:rPr>
          <w:rFonts w:ascii="Times New Roman" w:hAnsi="Times New Roman" w:cs="Times New Roman"/>
          <w:sz w:val="32"/>
          <w:szCs w:val="32"/>
          <w:lang w:val="en-US"/>
        </w:rPr>
        <w:t>As well as according to the needs of everyone’s connect, the T.A.P team would like to choose the topic about Chat App to implement the project for this subject.</w:t>
      </w:r>
    </w:p>
    <w:p w14:paraId="00E8EF1B" w14:textId="77777777" w:rsidR="009C0369" w:rsidRPr="009C0369" w:rsidRDefault="009C0369" w:rsidP="009C0369">
      <w:pPr>
        <w:pStyle w:val="Heading2"/>
        <w:spacing w:before="0" w:after="0" w:line="360" w:lineRule="auto"/>
        <w:rPr>
          <w:u w:val="single"/>
        </w:rPr>
      </w:pPr>
      <w:bookmarkStart w:id="2" w:name="_Toc123029591"/>
      <w:r w:rsidRPr="009C0369">
        <w:rPr>
          <w:u w:val="single"/>
        </w:rPr>
        <w:t>What users can do?</w:t>
      </w:r>
      <w:bookmarkEnd w:id="2"/>
    </w:p>
    <w:p w14:paraId="03298F5E" w14:textId="77777777" w:rsidR="009C0369" w:rsidRPr="003654B1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Sign Up &amp; Login to the App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with accounts you created.</w:t>
      </w:r>
    </w:p>
    <w:p w14:paraId="495C9426" w14:textId="29A12E81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Can Login with Facebook, Gmail,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Linkedl</w:t>
      </w:r>
      <w:proofErr w:type="spellEnd"/>
    </w:p>
    <w:p w14:paraId="7FAC4380" w14:textId="77777777" w:rsidR="009C0369" w:rsidRPr="003654B1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Chat with their friends.</w:t>
      </w:r>
    </w:p>
    <w:p w14:paraId="0EA69391" w14:textId="77777777" w:rsidR="009C0369" w:rsidRPr="003654B1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create a group chat from 3 to 5 people.</w:t>
      </w:r>
    </w:p>
    <w:p w14:paraId="2777E424" w14:textId="77777777" w:rsidR="009C0369" w:rsidRPr="003654B1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delete member of Group Chat.</w:t>
      </w:r>
    </w:p>
    <w:p w14:paraId="3D646DA1" w14:textId="50A87071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call chat &amp; video call.</w:t>
      </w:r>
    </w:p>
    <w:p w14:paraId="1DF44657" w14:textId="728703B2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edit their profile. (Name, Avatar, Password, …etc.)</w:t>
      </w:r>
    </w:p>
    <w:p w14:paraId="3F3B3366" w14:textId="77777777" w:rsidR="009C0369" w:rsidRPr="003654B1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search their friend or people in database.</w:t>
      </w:r>
    </w:p>
    <w:p w14:paraId="084ACB3B" w14:textId="450E6D75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search group chat.</w:t>
      </w:r>
    </w:p>
    <w:p w14:paraId="38634185" w14:textId="77777777" w:rsidR="009C0369" w:rsidRPr="004E75BE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Can send pictures, videos, files, links, icons,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voicechat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location</w:t>
      </w:r>
    </w:p>
    <w:p w14:paraId="5C63460F" w14:textId="6394A203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Set limit 500MB for each Files (include Video,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Images,etc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F622B98" w14:textId="7444EC9E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Can delete or archive messages</w:t>
      </w:r>
    </w:p>
    <w:p w14:paraId="128B7EB4" w14:textId="1116D0B5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Notification messages</w:t>
      </w:r>
    </w:p>
    <w:p w14:paraId="6B354E9A" w14:textId="7E3298FB" w:rsidR="009C0369" w:rsidRPr="009C0369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mute notification</w:t>
      </w:r>
    </w:p>
    <w:p w14:paraId="77154E32" w14:textId="77777777" w:rsidR="009C0369" w:rsidRPr="004E75BE" w:rsidRDefault="009C036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Can mark read or unread messages</w:t>
      </w:r>
    </w:p>
    <w:p w14:paraId="0765D5DE" w14:textId="77777777" w:rsidR="009C0369" w:rsidRPr="00174214" w:rsidRDefault="009C0369" w:rsidP="009C0369">
      <w:pPr>
        <w:pStyle w:val="ListParagraph"/>
        <w:spacing w:after="0"/>
        <w:rPr>
          <w:rFonts w:ascii="Times New Roman" w:hAnsi="Times New Roman" w:cs="Times New Roman"/>
          <w:sz w:val="32"/>
          <w:szCs w:val="32"/>
        </w:rPr>
      </w:pPr>
    </w:p>
    <w:p w14:paraId="68CA694E" w14:textId="77777777" w:rsidR="009C0369" w:rsidRPr="009C0369" w:rsidRDefault="009C0369" w:rsidP="009C0369">
      <w:pPr>
        <w:pStyle w:val="Heading2"/>
        <w:spacing w:before="0" w:after="0" w:line="276" w:lineRule="auto"/>
        <w:rPr>
          <w:u w:val="single"/>
          <w:lang w:val="vi-VN"/>
        </w:rPr>
      </w:pPr>
      <w:bookmarkStart w:id="3" w:name="_Toc123029592"/>
      <w:r w:rsidRPr="009C0369">
        <w:rPr>
          <w:u w:val="single"/>
        </w:rPr>
        <w:t>Functions of the project</w:t>
      </w:r>
      <w:r w:rsidRPr="009C0369">
        <w:rPr>
          <w:u w:val="single"/>
          <w:lang w:val="vi-VN"/>
        </w:rPr>
        <w:t>:</w:t>
      </w:r>
      <w:bookmarkEnd w:id="3"/>
    </w:p>
    <w:p w14:paraId="3836D65D" w14:textId="77777777" w:rsidR="009C0369" w:rsidRPr="005A7587" w:rsidRDefault="009C0369" w:rsidP="009C0369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5A7587">
        <w:rPr>
          <w:rFonts w:ascii="Times New Roman" w:hAnsi="Times New Roman" w:cs="Times New Roman"/>
          <w:sz w:val="32"/>
          <w:szCs w:val="32"/>
          <w:u w:val="single"/>
        </w:rPr>
        <w:t>Technology to use</w:t>
      </w:r>
      <w:r w:rsidRPr="005A7587">
        <w:rPr>
          <w:rFonts w:ascii="Times New Roman" w:hAnsi="Times New Roman" w:cs="Times New Roman"/>
          <w:sz w:val="32"/>
          <w:szCs w:val="32"/>
        </w:rPr>
        <w:t xml:space="preserve"> : </w:t>
      </w:r>
      <w:r w:rsidRPr="005A7587">
        <w:rPr>
          <w:rFonts w:ascii="Times New Roman" w:hAnsi="Times New Roman" w:cs="Times New Roman"/>
          <w:i/>
          <w:iCs/>
          <w:sz w:val="32"/>
          <w:szCs w:val="32"/>
        </w:rPr>
        <w:t>Flutter</w:t>
      </w:r>
    </w:p>
    <w:p w14:paraId="2ACA7F62" w14:textId="77777777" w:rsidR="009C0369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 w:rsidRPr="00174214">
        <w:rPr>
          <w:rFonts w:ascii="Times New Roman" w:hAnsi="Times New Roman" w:cs="Times New Roman"/>
          <w:sz w:val="32"/>
          <w:szCs w:val="32"/>
        </w:rPr>
        <w:t>Login – SignUp</w:t>
      </w:r>
    </w:p>
    <w:p w14:paraId="3585A506" w14:textId="77777777" w:rsidR="009C0369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 w:rsidRPr="00174214">
        <w:rPr>
          <w:rFonts w:ascii="Times New Roman" w:hAnsi="Times New Roman" w:cs="Times New Roman"/>
          <w:sz w:val="32"/>
          <w:szCs w:val="32"/>
        </w:rPr>
        <w:t>Chat</w:t>
      </w:r>
    </w:p>
    <w:p w14:paraId="6318A986" w14:textId="77777777" w:rsidR="009C0369" w:rsidRPr="00A154D3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Notification</w:t>
      </w:r>
    </w:p>
    <w:p w14:paraId="442C6B6C" w14:textId="77777777" w:rsidR="009C0369" w:rsidRPr="00174214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 w:rsidRPr="00174214">
        <w:rPr>
          <w:rFonts w:ascii="Times New Roman" w:hAnsi="Times New Roman" w:cs="Times New Roman"/>
          <w:sz w:val="32"/>
          <w:szCs w:val="32"/>
        </w:rPr>
        <w:t>Edit Profile</w:t>
      </w:r>
    </w:p>
    <w:p w14:paraId="7721DDBB" w14:textId="77777777" w:rsidR="009C0369" w:rsidRPr="00174214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 w:rsidRPr="00174214">
        <w:rPr>
          <w:rFonts w:ascii="Times New Roman" w:hAnsi="Times New Roman" w:cs="Times New Roman"/>
          <w:sz w:val="32"/>
          <w:szCs w:val="32"/>
        </w:rPr>
        <w:t>Search</w:t>
      </w:r>
    </w:p>
    <w:p w14:paraId="6944446B" w14:textId="77777777" w:rsidR="009C0369" w:rsidRPr="00174214" w:rsidRDefault="009C0369">
      <w:pPr>
        <w:pStyle w:val="ListParagraph"/>
        <w:numPr>
          <w:ilvl w:val="0"/>
          <w:numId w:val="9"/>
        </w:numPr>
        <w:spacing w:after="0"/>
        <w:ind w:left="1440"/>
        <w:rPr>
          <w:rFonts w:ascii="Times New Roman" w:hAnsi="Times New Roman" w:cs="Times New Roman"/>
          <w:sz w:val="32"/>
          <w:szCs w:val="32"/>
        </w:rPr>
      </w:pPr>
      <w:r w:rsidRPr="00174214">
        <w:rPr>
          <w:rFonts w:ascii="Times New Roman" w:hAnsi="Times New Roman" w:cs="Times New Roman"/>
          <w:sz w:val="32"/>
          <w:szCs w:val="32"/>
        </w:rPr>
        <w:t>Send Images, Videos, Files</w:t>
      </w:r>
    </w:p>
    <w:p w14:paraId="473D44D7" w14:textId="2B57CAFD" w:rsidR="009C0369" w:rsidRPr="009C0369" w:rsidRDefault="009C0369" w:rsidP="009C0369">
      <w:pPr>
        <w:ind w:left="720"/>
      </w:pPr>
      <w:r>
        <w:br w:type="page"/>
      </w:r>
    </w:p>
    <w:p w14:paraId="6F8B8C67" w14:textId="77777777" w:rsidR="0040587C" w:rsidRDefault="009375C9" w:rsidP="00B11861">
      <w:pPr>
        <w:pStyle w:val="Heading1"/>
      </w:pPr>
      <w:bookmarkStart w:id="4" w:name="_Toc123029593"/>
      <w:r>
        <w:lastRenderedPageBreak/>
        <w:t>TỔNG QUAN</w:t>
      </w:r>
      <w:bookmarkEnd w:id="4"/>
    </w:p>
    <w:p w14:paraId="579641E1" w14:textId="3490C5FD" w:rsidR="009375C9" w:rsidRDefault="009C0369" w:rsidP="009375C9">
      <w:pPr>
        <w:pStyle w:val="Heading2"/>
      </w:pPr>
      <w:bookmarkStart w:id="5" w:name="_Toc123029594"/>
      <w:r>
        <w:rPr>
          <w:lang w:val="vi-VN"/>
        </w:rPr>
        <w:t>Mục đích tài liệu</w:t>
      </w:r>
      <w:bookmarkEnd w:id="5"/>
    </w:p>
    <w:p w14:paraId="3A6A3552" w14:textId="42A058FB" w:rsidR="009375C9" w:rsidRDefault="00C87017" w:rsidP="009375C9">
      <w:pPr>
        <w:pStyle w:val="BodyText"/>
      </w:pPr>
      <w:r>
        <w:t xml:space="preserve">Đây là </w:t>
      </w:r>
      <w:r w:rsidR="005F3A07">
        <w:t>bài báo cáo cuối kì môn Đồ Án Lập Trình Ứng Dụng</w:t>
      </w:r>
      <w:r w:rsidR="005F6E3C">
        <w:t xml:space="preserve">. </w:t>
      </w:r>
    </w:p>
    <w:p w14:paraId="1C826AFB" w14:textId="2C5D786D" w:rsidR="00EB338B" w:rsidRDefault="00EB338B" w:rsidP="009375C9">
      <w:pPr>
        <w:pStyle w:val="BodyText"/>
      </w:pPr>
      <w:r>
        <w:t xml:space="preserve">Link Github : </w:t>
      </w:r>
      <w:hyperlink r:id="rId11" w:history="1">
        <w:r w:rsidRPr="00EB338B">
          <w:rPr>
            <w:rStyle w:val="Hyperlink"/>
          </w:rPr>
          <w:t>https://github.com/nguyenxuananh0910/Chat-App.git</w:t>
        </w:r>
      </w:hyperlink>
    </w:p>
    <w:p w14:paraId="178C69CD" w14:textId="5E6E666F" w:rsidR="00DB0452" w:rsidRDefault="009C0369" w:rsidP="00DB0452">
      <w:pPr>
        <w:pStyle w:val="Heading2"/>
      </w:pPr>
      <w:bookmarkStart w:id="6" w:name="_Toc123029595"/>
      <w:r>
        <w:rPr>
          <w:lang w:val="vi-VN"/>
        </w:rPr>
        <w:t>Đối tượng người dùng</w:t>
      </w:r>
      <w:bookmarkEnd w:id="6"/>
      <w:r>
        <w:rPr>
          <w:lang w:val="vi-VN"/>
        </w:rPr>
        <w:t xml:space="preserve"> </w:t>
      </w:r>
    </w:p>
    <w:p w14:paraId="00C39D3E" w14:textId="77777777" w:rsidR="00DB0452" w:rsidRPr="00DB0452" w:rsidRDefault="00DB0452" w:rsidP="00DB0452">
      <w:pPr>
        <w:pStyle w:val="BodyText"/>
      </w:pPr>
      <w:r>
        <w:t xml:space="preserve">Tài liệu được dùng bởi các </w:t>
      </w:r>
      <w:r w:rsidR="00E2544D">
        <w:t>stakeholders của dự án</w:t>
      </w: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2566"/>
        <w:gridCol w:w="6330"/>
      </w:tblGrid>
      <w:tr w:rsidR="00DB0452" w:rsidRPr="00DB0452" w14:paraId="1C695537" w14:textId="77777777" w:rsidTr="007F3AC2">
        <w:tc>
          <w:tcPr>
            <w:tcW w:w="2566" w:type="dxa"/>
            <w:vAlign w:val="center"/>
          </w:tcPr>
          <w:p w14:paraId="6B73F6BD" w14:textId="77777777" w:rsidR="00DB0452" w:rsidRPr="00DB0452" w:rsidRDefault="00DB0452" w:rsidP="00DB0452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DB0452">
              <w:rPr>
                <w:b/>
                <w:sz w:val="28"/>
                <w:szCs w:val="28"/>
              </w:rPr>
              <w:t>Đối tượng</w:t>
            </w:r>
          </w:p>
        </w:tc>
        <w:tc>
          <w:tcPr>
            <w:tcW w:w="6330" w:type="dxa"/>
            <w:vAlign w:val="center"/>
          </w:tcPr>
          <w:p w14:paraId="5ACD98BC" w14:textId="77777777" w:rsidR="00DB0452" w:rsidRPr="00DB0452" w:rsidRDefault="00DB0452" w:rsidP="00DB0452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DB0452">
              <w:rPr>
                <w:b/>
                <w:sz w:val="28"/>
                <w:szCs w:val="28"/>
              </w:rPr>
              <w:t>Mục đích sử dụng</w:t>
            </w:r>
          </w:p>
        </w:tc>
      </w:tr>
      <w:tr w:rsidR="00F56C5B" w14:paraId="6F7048BC" w14:textId="77777777" w:rsidTr="007F3AC2">
        <w:tc>
          <w:tcPr>
            <w:tcW w:w="2566" w:type="dxa"/>
          </w:tcPr>
          <w:p w14:paraId="0FF6EE8F" w14:textId="77777777" w:rsidR="00F56C5B" w:rsidRDefault="00F56C5B" w:rsidP="00DB0452">
            <w:pPr>
              <w:pStyle w:val="BodyText"/>
              <w:ind w:left="0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6330" w:type="dxa"/>
          </w:tcPr>
          <w:p w14:paraId="0F2A93AF" w14:textId="77777777" w:rsidR="00F56C5B" w:rsidRDefault="00F56C5B" w:rsidP="00DB0452">
            <w:pPr>
              <w:pStyle w:val="BodyText"/>
              <w:ind w:left="0"/>
            </w:pPr>
            <w:r>
              <w:t>Review và bổ sung yêu cầu</w:t>
            </w:r>
          </w:p>
        </w:tc>
      </w:tr>
      <w:tr w:rsidR="00DB0452" w14:paraId="35BF991C" w14:textId="77777777" w:rsidTr="007F3AC2">
        <w:tc>
          <w:tcPr>
            <w:tcW w:w="2566" w:type="dxa"/>
          </w:tcPr>
          <w:p w14:paraId="41A33BEC" w14:textId="77777777" w:rsidR="00DB0452" w:rsidRPr="00DB0452" w:rsidRDefault="00962A5B" w:rsidP="00DB0452">
            <w:pPr>
              <w:pStyle w:val="BodyText"/>
              <w:ind w:left="0"/>
              <w:rPr>
                <w:b/>
              </w:rPr>
            </w:pPr>
            <w:r>
              <w:rPr>
                <w:b/>
              </w:rPr>
              <w:t>Designer</w:t>
            </w:r>
          </w:p>
        </w:tc>
        <w:tc>
          <w:tcPr>
            <w:tcW w:w="6330" w:type="dxa"/>
          </w:tcPr>
          <w:p w14:paraId="2E3EAEAB" w14:textId="656CE7C1" w:rsidR="00DB0452" w:rsidRDefault="00962A5B" w:rsidP="00DB0452">
            <w:pPr>
              <w:pStyle w:val="BodyText"/>
              <w:ind w:left="0"/>
            </w:pPr>
            <w:r>
              <w:t>Tham khảo tài liệu này để thiết kế tài liệ</w:t>
            </w:r>
            <w:r w:rsidR="00F56C5B">
              <w:t>u SRS</w:t>
            </w:r>
            <w:r>
              <w:t xml:space="preserve"> cho hệ thống.</w:t>
            </w:r>
          </w:p>
        </w:tc>
      </w:tr>
      <w:tr w:rsidR="00DB0452" w14:paraId="463A4D90" w14:textId="77777777" w:rsidTr="007F3AC2">
        <w:tc>
          <w:tcPr>
            <w:tcW w:w="2566" w:type="dxa"/>
          </w:tcPr>
          <w:p w14:paraId="1261897D" w14:textId="227DA373" w:rsidR="00DB0452" w:rsidRPr="00DB0452" w:rsidRDefault="00DB0452" w:rsidP="00DB0452">
            <w:pPr>
              <w:pStyle w:val="BodyText"/>
              <w:ind w:left="0"/>
              <w:rPr>
                <w:b/>
              </w:rPr>
            </w:pPr>
            <w:r w:rsidRPr="00DB0452">
              <w:rPr>
                <w:b/>
              </w:rPr>
              <w:t>Developers</w:t>
            </w:r>
          </w:p>
        </w:tc>
        <w:tc>
          <w:tcPr>
            <w:tcW w:w="6330" w:type="dxa"/>
          </w:tcPr>
          <w:p w14:paraId="42E42A5F" w14:textId="77777777" w:rsidR="00DB0452" w:rsidRDefault="00DB0452" w:rsidP="00962A5B">
            <w:pPr>
              <w:pStyle w:val="BodyText"/>
              <w:ind w:left="0"/>
            </w:pPr>
            <w:r>
              <w:t xml:space="preserve">Tham khảo </w:t>
            </w:r>
            <w:r w:rsidR="00962A5B">
              <w:t>tài liệu này để hiểu rõ về những yêu cầu nghiệp vụ cần phát triển.</w:t>
            </w:r>
          </w:p>
        </w:tc>
      </w:tr>
      <w:tr w:rsidR="00DB0452" w14:paraId="79982828" w14:textId="77777777" w:rsidTr="007F3AC2">
        <w:tc>
          <w:tcPr>
            <w:tcW w:w="2566" w:type="dxa"/>
          </w:tcPr>
          <w:p w14:paraId="45BE58FD" w14:textId="30949377" w:rsidR="00DB0452" w:rsidRPr="00DB0452" w:rsidRDefault="00DB0452" w:rsidP="00DB0452">
            <w:pPr>
              <w:pStyle w:val="BodyText"/>
              <w:ind w:left="0"/>
              <w:rPr>
                <w:b/>
              </w:rPr>
            </w:pPr>
            <w:r w:rsidRPr="00DB0452">
              <w:rPr>
                <w:b/>
              </w:rPr>
              <w:t>Testers</w:t>
            </w:r>
          </w:p>
        </w:tc>
        <w:tc>
          <w:tcPr>
            <w:tcW w:w="6330" w:type="dxa"/>
          </w:tcPr>
          <w:p w14:paraId="3268CD49" w14:textId="7656D3D1" w:rsidR="00DB0452" w:rsidRDefault="00DB0452" w:rsidP="00962A5B">
            <w:pPr>
              <w:pStyle w:val="BodyText"/>
              <w:ind w:left="0"/>
            </w:pPr>
            <w:r>
              <w:t xml:space="preserve">Tham khảo </w:t>
            </w:r>
            <w:r w:rsidR="00962A5B">
              <w:t>tài liệu này</w:t>
            </w:r>
            <w:r>
              <w:t xml:space="preserve"> để lên kế hoạch test phù hợp</w:t>
            </w:r>
            <w:r w:rsidR="00962A5B">
              <w:t xml:space="preserve"> và phát triển các test</w:t>
            </w:r>
            <w:r w:rsidR="3C0E2F34">
              <w:t xml:space="preserve"> </w:t>
            </w:r>
            <w:r w:rsidR="00962A5B">
              <w:t>cases cho hệ thống</w:t>
            </w:r>
          </w:p>
        </w:tc>
      </w:tr>
    </w:tbl>
    <w:p w14:paraId="5D49810A" w14:textId="55824828" w:rsidR="00347F3E" w:rsidRDefault="009C0369" w:rsidP="009C0369">
      <w:pPr>
        <w:pStyle w:val="Heading2"/>
      </w:pPr>
      <w:bookmarkStart w:id="7" w:name="_Toc123029596"/>
      <w:r>
        <w:rPr>
          <w:lang w:val="vi-VN"/>
        </w:rPr>
        <w:t>Kế hoạch</w:t>
      </w:r>
      <w:bookmarkEnd w:id="7"/>
    </w:p>
    <w:p w14:paraId="26967A41" w14:textId="77777777" w:rsidR="009C0369" w:rsidRPr="00B969D5" w:rsidRDefault="009C0369">
      <w:pPr>
        <w:pStyle w:val="ListParagraph"/>
        <w:numPr>
          <w:ilvl w:val="0"/>
          <w:numId w:val="11"/>
        </w:numPr>
        <w:spacing w:after="30" w:line="358" w:lineRule="auto"/>
        <w:ind w:right="6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69D5">
        <w:rPr>
          <w:rFonts w:ascii="Times New Roman" w:hAnsi="Times New Roman" w:cs="Times New Roman"/>
          <w:b/>
          <w:bCs/>
          <w:sz w:val="28"/>
          <w:szCs w:val="28"/>
        </w:rPr>
        <w:t xml:space="preserve">Thời gian thực hiện đồ án : </w:t>
      </w:r>
    </w:p>
    <w:p w14:paraId="75DCCE1A" w14:textId="77777777" w:rsidR="009C0369" w:rsidRPr="00B969D5" w:rsidRDefault="009C0369" w:rsidP="009C0369">
      <w:pPr>
        <w:spacing w:after="30" w:line="358" w:lineRule="auto"/>
        <w:ind w:left="1080" w:right="6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9D5">
        <w:rPr>
          <w:rFonts w:ascii="Times New Roman" w:hAnsi="Times New Roman" w:cs="Times New Roman"/>
          <w:sz w:val="28"/>
          <w:szCs w:val="28"/>
        </w:rPr>
        <w:t xml:space="preserve">Ước tính từ </w:t>
      </w:r>
      <w:r w:rsidRPr="00B969D5">
        <w:rPr>
          <w:rFonts w:ascii="Times New Roman" w:hAnsi="Times New Roman" w:cs="Times New Roman"/>
          <w:sz w:val="28"/>
          <w:szCs w:val="28"/>
          <w:lang w:val="en-US"/>
        </w:rPr>
        <w:t xml:space="preserve">20/09/2022 </w:t>
      </w:r>
      <w:r w:rsidRPr="00B969D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969D5">
        <w:rPr>
          <w:rFonts w:ascii="Times New Roman" w:hAnsi="Times New Roman" w:cs="Times New Roman"/>
          <w:sz w:val="28"/>
          <w:szCs w:val="28"/>
          <w:lang w:val="en-US"/>
        </w:rPr>
        <w:t xml:space="preserve"> 22/11/2022 ( 10 </w:t>
      </w:r>
      <w:proofErr w:type="spellStart"/>
      <w:r w:rsidRPr="00B969D5">
        <w:rPr>
          <w:rFonts w:ascii="Times New Roman" w:hAnsi="Times New Roman" w:cs="Times New Roman"/>
          <w:sz w:val="28"/>
          <w:szCs w:val="28"/>
          <w:lang w:val="en-US"/>
        </w:rPr>
        <w:t>tuần</w:t>
      </w:r>
      <w:proofErr w:type="spellEnd"/>
      <w:r w:rsidRPr="00B969D5">
        <w:rPr>
          <w:rFonts w:ascii="Times New Roman" w:hAnsi="Times New Roman" w:cs="Times New Roman"/>
          <w:sz w:val="28"/>
          <w:szCs w:val="28"/>
        </w:rPr>
        <w:t xml:space="preserve"> kể từ ngày 20/09 </w:t>
      </w:r>
      <w:r w:rsidRPr="00B969D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DBA804" w14:textId="77777777" w:rsidR="009C0369" w:rsidRPr="00B969D5" w:rsidRDefault="009C0369">
      <w:pPr>
        <w:pStyle w:val="ListParagraph"/>
        <w:numPr>
          <w:ilvl w:val="0"/>
          <w:numId w:val="11"/>
        </w:numPr>
        <w:spacing w:after="30" w:line="358" w:lineRule="auto"/>
        <w:ind w:right="6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69D5">
        <w:rPr>
          <w:rFonts w:ascii="Times New Roman" w:hAnsi="Times New Roman" w:cs="Times New Roman"/>
          <w:b/>
          <w:bCs/>
          <w:sz w:val="28"/>
          <w:szCs w:val="28"/>
        </w:rPr>
        <w:t xml:space="preserve">Bảng kế hoạch theo tuần : </w:t>
      </w:r>
    </w:p>
    <w:tbl>
      <w:tblPr>
        <w:tblStyle w:val="TableGridLight"/>
        <w:tblW w:w="5625" w:type="pct"/>
        <w:tblInd w:w="-431" w:type="dxa"/>
        <w:tblLook w:val="04A0" w:firstRow="1" w:lastRow="0" w:firstColumn="1" w:lastColumn="0" w:noHBand="0" w:noVBand="1"/>
      </w:tblPr>
      <w:tblGrid>
        <w:gridCol w:w="3491"/>
        <w:gridCol w:w="3260"/>
        <w:gridCol w:w="4695"/>
      </w:tblGrid>
      <w:tr w:rsidR="009C0369" w14:paraId="20A830C0" w14:textId="77777777" w:rsidTr="00E62F86">
        <w:trPr>
          <w:trHeight w:val="692"/>
        </w:trPr>
        <w:tc>
          <w:tcPr>
            <w:tcW w:w="1525" w:type="pct"/>
            <w:vAlign w:val="bottom"/>
          </w:tcPr>
          <w:p w14:paraId="2FC982F0" w14:textId="77777777" w:rsidR="009C0369" w:rsidRPr="00831832" w:rsidRDefault="009C0369" w:rsidP="00E62F8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831832">
              <w:rPr>
                <w:rFonts w:ascii="Times New Roman" w:hAnsi="Times New Roman" w:cs="Times New Roman"/>
                <w:b/>
                <w:bCs/>
                <w:sz w:val="24"/>
              </w:rPr>
              <w:t>Ngày thực hiện</w:t>
            </w:r>
          </w:p>
        </w:tc>
        <w:tc>
          <w:tcPr>
            <w:tcW w:w="1424" w:type="pct"/>
            <w:vAlign w:val="bottom"/>
          </w:tcPr>
          <w:p w14:paraId="60B0F0BA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831832">
              <w:rPr>
                <w:rFonts w:ascii="Times New Roman" w:hAnsi="Times New Roman" w:cs="Times New Roman"/>
                <w:b/>
                <w:bCs/>
                <w:sz w:val="24"/>
              </w:rPr>
              <w:t>Mục tiêu</w:t>
            </w:r>
          </w:p>
        </w:tc>
        <w:tc>
          <w:tcPr>
            <w:tcW w:w="2051" w:type="pct"/>
            <w:vAlign w:val="bottom"/>
          </w:tcPr>
          <w:p w14:paraId="7F0FEA9B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831832">
              <w:rPr>
                <w:rFonts w:ascii="Times New Roman" w:hAnsi="Times New Roman" w:cs="Times New Roman"/>
                <w:b/>
                <w:bCs/>
                <w:sz w:val="24"/>
              </w:rPr>
              <w:t>Nội dung và phân công</w:t>
            </w:r>
          </w:p>
        </w:tc>
      </w:tr>
      <w:tr w:rsidR="009C0369" w14:paraId="07654C4A" w14:textId="77777777" w:rsidTr="00E62F86">
        <w:trPr>
          <w:trHeight w:val="1539"/>
        </w:trPr>
        <w:tc>
          <w:tcPr>
            <w:tcW w:w="1525" w:type="pct"/>
            <w:vAlign w:val="center"/>
          </w:tcPr>
          <w:p w14:paraId="6F62F3B7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1</w:t>
            </w:r>
          </w:p>
          <w:p w14:paraId="422C95A3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( 20/09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26/09 )</w:t>
            </w:r>
          </w:p>
        </w:tc>
        <w:tc>
          <w:tcPr>
            <w:tcW w:w="1424" w:type="pct"/>
            <w:vAlign w:val="center"/>
          </w:tcPr>
          <w:p w14:paraId="43756641" w14:textId="77777777" w:rsidR="009C0369" w:rsidRPr="00831832" w:rsidRDefault="009C0369">
            <w:pPr>
              <w:pStyle w:val="ListParagraph"/>
              <w:numPr>
                <w:ilvl w:val="0"/>
                <w:numId w:val="12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Tìm hiểu về Flutter</w:t>
            </w:r>
          </w:p>
          <w:p w14:paraId="09E0B5DD" w14:textId="77777777" w:rsidR="009C0369" w:rsidRPr="00831832" w:rsidRDefault="009C0369">
            <w:pPr>
              <w:pStyle w:val="ListParagraph"/>
              <w:numPr>
                <w:ilvl w:val="0"/>
                <w:numId w:val="12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Có UI Mẫu</w:t>
            </w:r>
          </w:p>
        </w:tc>
        <w:tc>
          <w:tcPr>
            <w:tcW w:w="2051" w:type="pct"/>
            <w:vAlign w:val="center"/>
          </w:tcPr>
          <w:p w14:paraId="0CADA87E" w14:textId="77777777" w:rsidR="009C0369" w:rsidRPr="00B969D5" w:rsidRDefault="009C0369">
            <w:pPr>
              <w:pStyle w:val="ListParagraph"/>
              <w:numPr>
                <w:ilvl w:val="0"/>
                <w:numId w:val="15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>Học và tìm hiểu flutter</w:t>
            </w:r>
          </w:p>
          <w:p w14:paraId="7D25AF01" w14:textId="77777777" w:rsidR="009C0369" w:rsidRPr="00B969D5" w:rsidRDefault="009C0369">
            <w:pPr>
              <w:pStyle w:val="ListParagraph"/>
              <w:numPr>
                <w:ilvl w:val="0"/>
                <w:numId w:val="15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 xml:space="preserve">Desgin ui </w:t>
            </w:r>
          </w:p>
          <w:p w14:paraId="29B7B346" w14:textId="77777777" w:rsidR="009C0369" w:rsidRPr="00B969D5" w:rsidRDefault="009C0369">
            <w:pPr>
              <w:pStyle w:val="ListParagraph"/>
              <w:numPr>
                <w:ilvl w:val="0"/>
                <w:numId w:val="16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>Tuấn, Phước</w:t>
            </w:r>
          </w:p>
        </w:tc>
      </w:tr>
      <w:tr w:rsidR="009C0369" w14:paraId="0E261686" w14:textId="77777777" w:rsidTr="00E62F86">
        <w:trPr>
          <w:trHeight w:val="1292"/>
        </w:trPr>
        <w:tc>
          <w:tcPr>
            <w:tcW w:w="1525" w:type="pct"/>
            <w:vAlign w:val="center"/>
          </w:tcPr>
          <w:p w14:paraId="542C6DC7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2</w:t>
            </w:r>
          </w:p>
          <w:p w14:paraId="477C3C4A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( 27/09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03/10)</w:t>
            </w:r>
          </w:p>
        </w:tc>
        <w:tc>
          <w:tcPr>
            <w:tcW w:w="1424" w:type="pct"/>
            <w:vAlign w:val="center"/>
          </w:tcPr>
          <w:p w14:paraId="0421CA4A" w14:textId="77777777" w:rsidR="009C0369" w:rsidRPr="00831832" w:rsidRDefault="009C0369">
            <w:pPr>
              <w:pStyle w:val="ListParagraph"/>
              <w:numPr>
                <w:ilvl w:val="0"/>
                <w:numId w:val="13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  <w:lang w:val="en-US"/>
              </w:rPr>
            </w:pPr>
            <w:r w:rsidRPr="00831832">
              <w:rPr>
                <w:rFonts w:ascii="Times New Roman" w:hAnsi="Times New Roman" w:cs="Times New Roman"/>
                <w:sz w:val="24"/>
                <w:lang w:val="en-US"/>
              </w:rPr>
              <w:t>UI Cho Login, Sign in</w:t>
            </w:r>
          </w:p>
          <w:p w14:paraId="1F5A1F79" w14:textId="77777777" w:rsidR="009C0369" w:rsidRPr="00831832" w:rsidRDefault="009C0369">
            <w:pPr>
              <w:pStyle w:val="ListParagraph"/>
              <w:numPr>
                <w:ilvl w:val="0"/>
                <w:numId w:val="13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31832">
              <w:rPr>
                <w:rFonts w:ascii="Times New Roman" w:hAnsi="Times New Roman" w:cs="Times New Roman"/>
                <w:sz w:val="24"/>
                <w:lang w:val="en-US"/>
              </w:rPr>
              <w:t>Tìm</w:t>
            </w:r>
            <w:proofErr w:type="spellEnd"/>
            <w:r w:rsidRPr="00831832">
              <w:rPr>
                <w:rFonts w:ascii="Times New Roman" w:hAnsi="Times New Roman" w:cs="Times New Roman"/>
                <w:sz w:val="24"/>
              </w:rPr>
              <w:t xml:space="preserve"> hiểu &amp; Kết nối Firebase</w:t>
            </w:r>
          </w:p>
        </w:tc>
        <w:tc>
          <w:tcPr>
            <w:tcW w:w="2051" w:type="pct"/>
            <w:vAlign w:val="center"/>
          </w:tcPr>
          <w:p w14:paraId="5F762D56" w14:textId="77777777" w:rsidR="009C0369" w:rsidRPr="001E77B5" w:rsidRDefault="009C0369">
            <w:pPr>
              <w:pStyle w:val="ListParagraph"/>
              <w:numPr>
                <w:ilvl w:val="0"/>
                <w:numId w:val="13"/>
              </w:numPr>
              <w:spacing w:after="30" w:line="240" w:lineRule="auto"/>
              <w:ind w:left="357" w:right="624" w:hanging="357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347F40">
              <w:rPr>
                <w:rFonts w:ascii="Times New Roman" w:hAnsi="Times New Roman" w:cs="Times New Roman"/>
                <w:sz w:val="24"/>
              </w:rPr>
              <w:t xml:space="preserve">Làm UI Login – SignUp : 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Phước</w:t>
            </w:r>
          </w:p>
          <w:p w14:paraId="53B627EA" w14:textId="77777777" w:rsidR="009C0369" w:rsidRPr="00347F40" w:rsidRDefault="009C0369">
            <w:pPr>
              <w:pStyle w:val="ListParagraph"/>
              <w:numPr>
                <w:ilvl w:val="0"/>
                <w:numId w:val="13"/>
              </w:numPr>
              <w:spacing w:after="30" w:line="240" w:lineRule="auto"/>
              <w:ind w:left="357" w:right="624" w:hanging="35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Tìm hiểu và kết nối Firebase :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Tuấn – Xuân Anh.</w:t>
            </w:r>
          </w:p>
        </w:tc>
      </w:tr>
      <w:tr w:rsidR="009C0369" w14:paraId="37C66551" w14:textId="77777777" w:rsidTr="00E62F86">
        <w:trPr>
          <w:trHeight w:val="1395"/>
        </w:trPr>
        <w:tc>
          <w:tcPr>
            <w:tcW w:w="1525" w:type="pct"/>
            <w:vAlign w:val="center"/>
          </w:tcPr>
          <w:p w14:paraId="663AD657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lastRenderedPageBreak/>
              <w:t>Tuần 3</w:t>
            </w:r>
          </w:p>
          <w:p w14:paraId="7A3DA244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( 4/10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10/10 )</w:t>
            </w:r>
          </w:p>
        </w:tc>
        <w:tc>
          <w:tcPr>
            <w:tcW w:w="1424" w:type="pct"/>
            <w:vAlign w:val="center"/>
          </w:tcPr>
          <w:p w14:paraId="298702AA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UI cho List Chat &amp; Room Chat</w:t>
            </w:r>
          </w:p>
          <w:p w14:paraId="3B7E0641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UI cho Profile, Setting</w:t>
            </w:r>
          </w:p>
        </w:tc>
        <w:tc>
          <w:tcPr>
            <w:tcW w:w="2051" w:type="pct"/>
            <w:vAlign w:val="center"/>
          </w:tcPr>
          <w:p w14:paraId="6CC2C4ED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UI List Chat &amp; Setting : Tuấn</w:t>
            </w:r>
          </w:p>
          <w:p w14:paraId="0709A5B9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UI Room Chat :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Xuân Anh</w:t>
            </w:r>
          </w:p>
          <w:p w14:paraId="182753CC" w14:textId="77777777" w:rsidR="009C0369" w:rsidRPr="00A6768B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UI Profile :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Phước</w:t>
            </w:r>
          </w:p>
        </w:tc>
      </w:tr>
      <w:tr w:rsidR="009C0369" w14:paraId="257EB3EA" w14:textId="77777777" w:rsidTr="00E62F86">
        <w:trPr>
          <w:trHeight w:val="1685"/>
        </w:trPr>
        <w:tc>
          <w:tcPr>
            <w:tcW w:w="1525" w:type="pct"/>
            <w:vAlign w:val="center"/>
          </w:tcPr>
          <w:p w14:paraId="5129B4B5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4</w:t>
            </w:r>
          </w:p>
          <w:p w14:paraId="48066D41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( 11/10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17/10 )</w:t>
            </w:r>
          </w:p>
        </w:tc>
        <w:tc>
          <w:tcPr>
            <w:tcW w:w="1424" w:type="pct"/>
            <w:vAlign w:val="center"/>
          </w:tcPr>
          <w:p w14:paraId="399A26DD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Chức năng của Login, Sign in, Logout</w:t>
            </w:r>
          </w:p>
        </w:tc>
        <w:tc>
          <w:tcPr>
            <w:tcW w:w="2051" w:type="pct"/>
            <w:vAlign w:val="center"/>
          </w:tcPr>
          <w:p w14:paraId="69D1B45D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Đăng nhập, đăng kí thành công với Firebase :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Phước</w:t>
            </w:r>
          </w:p>
          <w:p w14:paraId="2D0149F3" w14:textId="77777777" w:rsidR="009C0369" w:rsidRPr="00A6768B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Xác thực thông tin user &amp; Kiểm tra đăng kí có trùng không : </w:t>
            </w:r>
            <w:r w:rsidRPr="001E77B5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</w:tc>
      </w:tr>
      <w:tr w:rsidR="009C0369" w14:paraId="7015A592" w14:textId="77777777" w:rsidTr="00E62F86">
        <w:trPr>
          <w:trHeight w:val="1263"/>
        </w:trPr>
        <w:tc>
          <w:tcPr>
            <w:tcW w:w="1525" w:type="pct"/>
            <w:vAlign w:val="center"/>
          </w:tcPr>
          <w:p w14:paraId="08C8DA2C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5</w:t>
            </w:r>
          </w:p>
          <w:p w14:paraId="1C668C60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(18/10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24/10 )</w:t>
            </w:r>
          </w:p>
        </w:tc>
        <w:tc>
          <w:tcPr>
            <w:tcW w:w="1424" w:type="pct"/>
            <w:vAlign w:val="center"/>
          </w:tcPr>
          <w:p w14:paraId="2523EFCE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Chức năng Chat (1)</w:t>
            </w:r>
          </w:p>
        </w:tc>
        <w:tc>
          <w:tcPr>
            <w:tcW w:w="2051" w:type="pct"/>
            <w:vAlign w:val="center"/>
          </w:tcPr>
          <w:p w14:paraId="6EB37CC3" w14:textId="77777777" w:rsidR="009C0369" w:rsidRPr="00B969D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>Custom file ảnh ,video ,file</w:t>
            </w:r>
            <w:r>
              <w:rPr>
                <w:rFonts w:ascii="Times New Roman" w:hAnsi="Times New Roman" w:cs="Times New Roman"/>
                <w:sz w:val="24"/>
              </w:rPr>
              <w:t xml:space="preserve"> : </w:t>
            </w: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>Xuân Anh</w:t>
            </w:r>
          </w:p>
          <w:p w14:paraId="76C63741" w14:textId="77777777" w:rsidR="009C0369" w:rsidRPr="00B969D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>Custom link, icon</w:t>
            </w:r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r w:rsidRPr="00B969D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 xml:space="preserve">Phước </w:t>
            </w:r>
          </w:p>
          <w:p w14:paraId="2D42A08A" w14:textId="77777777" w:rsidR="009C0369" w:rsidRPr="00B969D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 xml:space="preserve">Custom message : </w:t>
            </w: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</w:tc>
      </w:tr>
      <w:tr w:rsidR="009C0369" w14:paraId="46E3B41B" w14:textId="77777777" w:rsidTr="00E62F86">
        <w:trPr>
          <w:trHeight w:val="1138"/>
        </w:trPr>
        <w:tc>
          <w:tcPr>
            <w:tcW w:w="1525" w:type="pct"/>
            <w:vAlign w:val="center"/>
          </w:tcPr>
          <w:p w14:paraId="097DD145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6</w:t>
            </w:r>
          </w:p>
          <w:p w14:paraId="3AD20807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( 25/10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31/10 )</w:t>
            </w:r>
          </w:p>
        </w:tc>
        <w:tc>
          <w:tcPr>
            <w:tcW w:w="1424" w:type="pct"/>
            <w:vAlign w:val="center"/>
          </w:tcPr>
          <w:p w14:paraId="268AC4B8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Chức năng Chat (2)</w:t>
            </w:r>
          </w:p>
          <w:p w14:paraId="34A987F5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Search người dùng</w:t>
            </w:r>
          </w:p>
        </w:tc>
        <w:tc>
          <w:tcPr>
            <w:tcW w:w="2051" w:type="pct"/>
            <w:vAlign w:val="center"/>
          </w:tcPr>
          <w:p w14:paraId="66D195EC" w14:textId="77777777" w:rsidR="009C0369" w:rsidRPr="00B969D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>Group chat có user</w:t>
            </w:r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r w:rsidRPr="00B969D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>Xuân anh</w:t>
            </w:r>
          </w:p>
          <w:p w14:paraId="1171695C" w14:textId="77777777" w:rsidR="009C0369" w:rsidRPr="00B969D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B969D5">
              <w:rPr>
                <w:rFonts w:ascii="Times New Roman" w:hAnsi="Times New Roman" w:cs="Times New Roman"/>
                <w:sz w:val="24"/>
              </w:rPr>
              <w:t xml:space="preserve">Search người dùng : </w:t>
            </w:r>
            <w:r w:rsidRPr="00B969D5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</w:tc>
      </w:tr>
      <w:tr w:rsidR="009C0369" w14:paraId="483B9589" w14:textId="77777777" w:rsidTr="00E62F86">
        <w:trPr>
          <w:trHeight w:val="1112"/>
        </w:trPr>
        <w:tc>
          <w:tcPr>
            <w:tcW w:w="1525" w:type="pct"/>
            <w:vAlign w:val="center"/>
          </w:tcPr>
          <w:p w14:paraId="288146CD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7</w:t>
            </w:r>
          </w:p>
          <w:p w14:paraId="0285FBE5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( 01/11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07/11 )</w:t>
            </w:r>
          </w:p>
        </w:tc>
        <w:tc>
          <w:tcPr>
            <w:tcW w:w="1424" w:type="pct"/>
            <w:vAlign w:val="center"/>
          </w:tcPr>
          <w:p w14:paraId="691D365D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Chức năng hiển thị Profile và Chỉnh sửa Profile</w:t>
            </w:r>
          </w:p>
        </w:tc>
        <w:tc>
          <w:tcPr>
            <w:tcW w:w="2051" w:type="pct"/>
            <w:vAlign w:val="center"/>
          </w:tcPr>
          <w:p w14:paraId="20BB7424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Cập nhật Avatar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Xuân Anh</w:t>
            </w:r>
          </w:p>
          <w:p w14:paraId="52635834" w14:textId="77777777" w:rsidR="009C0369" w:rsidRPr="008259E7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Hiển thị tên, mật khẩu,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</w:tc>
      </w:tr>
      <w:tr w:rsidR="009C0369" w14:paraId="725C37AD" w14:textId="77777777" w:rsidTr="00E62F86">
        <w:trPr>
          <w:trHeight w:val="1128"/>
        </w:trPr>
        <w:tc>
          <w:tcPr>
            <w:tcW w:w="1525" w:type="pct"/>
            <w:vAlign w:val="center"/>
          </w:tcPr>
          <w:p w14:paraId="30E49006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8</w:t>
            </w:r>
          </w:p>
          <w:p w14:paraId="4B75F532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( 08/11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14/11 )</w:t>
            </w:r>
          </w:p>
        </w:tc>
        <w:tc>
          <w:tcPr>
            <w:tcW w:w="1424" w:type="pct"/>
            <w:vAlign w:val="center"/>
          </w:tcPr>
          <w:p w14:paraId="074C4FCA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Testing &amp; Fix bug (1)</w:t>
            </w:r>
          </w:p>
        </w:tc>
        <w:tc>
          <w:tcPr>
            <w:tcW w:w="2051" w:type="pct"/>
            <w:vAlign w:val="center"/>
          </w:tcPr>
          <w:p w14:paraId="159DBCF2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Test Login/ SignUp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Phước</w:t>
            </w:r>
          </w:p>
          <w:p w14:paraId="5F664B1B" w14:textId="77777777" w:rsidR="009C0369" w:rsidRPr="008259E7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Test Chat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Tuấn – Xuân Anh</w:t>
            </w:r>
          </w:p>
        </w:tc>
      </w:tr>
      <w:tr w:rsidR="009C0369" w14:paraId="0CBA347C" w14:textId="77777777" w:rsidTr="00E62F86">
        <w:trPr>
          <w:trHeight w:val="1392"/>
        </w:trPr>
        <w:tc>
          <w:tcPr>
            <w:tcW w:w="1525" w:type="pct"/>
            <w:vAlign w:val="center"/>
          </w:tcPr>
          <w:p w14:paraId="56D0E520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9</w:t>
            </w:r>
          </w:p>
          <w:p w14:paraId="26F2F171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 xml:space="preserve">( 15/11 </w:t>
            </w:r>
            <w:r w:rsidRPr="00831832">
              <w:rPr>
                <w:rFonts w:ascii="Times New Roman" w:hAnsi="Times New Roman" w:cs="Times New Roman"/>
                <w:sz w:val="24"/>
              </w:rPr>
              <w:sym w:font="Wingdings" w:char="F0E0"/>
            </w:r>
            <w:r w:rsidRPr="00831832">
              <w:rPr>
                <w:rFonts w:ascii="Times New Roman" w:hAnsi="Times New Roman" w:cs="Times New Roman"/>
                <w:sz w:val="24"/>
              </w:rPr>
              <w:t xml:space="preserve"> 21/11 )</w:t>
            </w:r>
          </w:p>
        </w:tc>
        <w:tc>
          <w:tcPr>
            <w:tcW w:w="1424" w:type="pct"/>
            <w:vAlign w:val="center"/>
          </w:tcPr>
          <w:p w14:paraId="51253658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Testing &amp; Fix bug (2)</w:t>
            </w:r>
          </w:p>
          <w:p w14:paraId="1BA2B3F3" w14:textId="77777777" w:rsidR="009C0369" w:rsidRPr="00831832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Hoàn thành báo cáo ( Word, PowerPoint)</w:t>
            </w:r>
          </w:p>
        </w:tc>
        <w:tc>
          <w:tcPr>
            <w:tcW w:w="2051" w:type="pct"/>
            <w:vAlign w:val="center"/>
          </w:tcPr>
          <w:p w14:paraId="4BDE2CEB" w14:textId="77777777" w:rsidR="009C0369" w:rsidRPr="00F80523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F80523">
              <w:rPr>
                <w:rFonts w:ascii="Times New Roman" w:hAnsi="Times New Roman" w:cs="Times New Roman"/>
                <w:sz w:val="24"/>
              </w:rPr>
              <w:t xml:space="preserve">Test Chat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Tuấn – Xuân Anh</w:t>
            </w:r>
          </w:p>
          <w:p w14:paraId="256E23B1" w14:textId="77777777" w:rsidR="009C0369" w:rsidRPr="00F80523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F80523">
              <w:rPr>
                <w:rFonts w:ascii="Times New Roman" w:hAnsi="Times New Roman" w:cs="Times New Roman"/>
                <w:sz w:val="24"/>
              </w:rPr>
              <w:t xml:space="preserve">Test </w:t>
            </w:r>
            <w:r>
              <w:rPr>
                <w:rFonts w:ascii="Times New Roman" w:hAnsi="Times New Roman" w:cs="Times New Roman"/>
                <w:sz w:val="24"/>
              </w:rPr>
              <w:t>hi</w:t>
            </w:r>
            <w:r w:rsidRPr="00F80523">
              <w:rPr>
                <w:rFonts w:ascii="Times New Roman" w:hAnsi="Times New Roman" w:cs="Times New Roman"/>
                <w:sz w:val="24"/>
              </w:rPr>
              <w:t xml:space="preserve">ển thị và chỉnh sửa Profile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Phước</w:t>
            </w:r>
            <w:r w:rsidRPr="00F80523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0D5BFB7F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F80523">
              <w:rPr>
                <w:rFonts w:ascii="Times New Roman" w:hAnsi="Times New Roman" w:cs="Times New Roman"/>
                <w:sz w:val="24"/>
              </w:rPr>
              <w:t xml:space="preserve">Test Search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  <w:p w14:paraId="1CCBE179" w14:textId="77777777" w:rsidR="009C0369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PowerPoint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Xuân Anh, Phước</w:t>
            </w:r>
          </w:p>
          <w:p w14:paraId="5495AA7C" w14:textId="77777777" w:rsidR="009C0369" w:rsidRPr="00F80523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Word : </w:t>
            </w:r>
            <w:r w:rsidRPr="002E32A3">
              <w:rPr>
                <w:rFonts w:ascii="Times New Roman" w:hAnsi="Times New Roman" w:cs="Times New Roman"/>
                <w:b/>
                <w:bCs/>
                <w:sz w:val="24"/>
              </w:rPr>
              <w:t>Tuấn</w:t>
            </w:r>
          </w:p>
        </w:tc>
      </w:tr>
      <w:tr w:rsidR="009C0369" w14:paraId="0209EEBD" w14:textId="77777777" w:rsidTr="00E62F86">
        <w:trPr>
          <w:trHeight w:val="688"/>
        </w:trPr>
        <w:tc>
          <w:tcPr>
            <w:tcW w:w="1525" w:type="pct"/>
            <w:vAlign w:val="center"/>
          </w:tcPr>
          <w:p w14:paraId="5E7C3FED" w14:textId="77777777" w:rsidR="009C0369" w:rsidRPr="00831832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sz w:val="24"/>
              </w:rPr>
            </w:pPr>
            <w:r w:rsidRPr="00831832">
              <w:rPr>
                <w:rFonts w:ascii="Times New Roman" w:hAnsi="Times New Roman" w:cs="Times New Roman"/>
                <w:sz w:val="24"/>
              </w:rPr>
              <w:t>Tuần 10 ( 22/11 )</w:t>
            </w:r>
          </w:p>
        </w:tc>
        <w:tc>
          <w:tcPr>
            <w:tcW w:w="1424" w:type="pct"/>
            <w:vAlign w:val="center"/>
          </w:tcPr>
          <w:p w14:paraId="5FAD60DB" w14:textId="77777777" w:rsidR="009C0369" w:rsidRPr="00650D75" w:rsidRDefault="009C0369">
            <w:pPr>
              <w:pStyle w:val="ListParagraph"/>
              <w:numPr>
                <w:ilvl w:val="0"/>
                <w:numId w:val="14"/>
              </w:numPr>
              <w:spacing w:after="30" w:line="358" w:lineRule="auto"/>
              <w:ind w:right="668"/>
              <w:rPr>
                <w:rFonts w:ascii="Times New Roman" w:hAnsi="Times New Roman" w:cs="Times New Roman"/>
                <w:sz w:val="24"/>
              </w:rPr>
            </w:pPr>
            <w:r w:rsidRPr="00650D75">
              <w:rPr>
                <w:rFonts w:ascii="Times New Roman" w:hAnsi="Times New Roman" w:cs="Times New Roman"/>
                <w:sz w:val="24"/>
              </w:rPr>
              <w:t>Final Presentation</w:t>
            </w:r>
          </w:p>
        </w:tc>
        <w:tc>
          <w:tcPr>
            <w:tcW w:w="2051" w:type="pct"/>
            <w:vAlign w:val="center"/>
          </w:tcPr>
          <w:p w14:paraId="196991C5" w14:textId="77777777" w:rsidR="009C0369" w:rsidRPr="00F80523" w:rsidRDefault="009C0369" w:rsidP="00E62F86">
            <w:pPr>
              <w:spacing w:after="30" w:line="358" w:lineRule="auto"/>
              <w:ind w:left="720" w:right="668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80523">
              <w:rPr>
                <w:rFonts w:ascii="Times New Roman" w:hAnsi="Times New Roman" w:cs="Times New Roman"/>
                <w:b/>
                <w:bCs/>
                <w:sz w:val="24"/>
              </w:rPr>
              <w:t>FINAL</w:t>
            </w:r>
          </w:p>
        </w:tc>
      </w:tr>
    </w:tbl>
    <w:p w14:paraId="521876AA" w14:textId="77777777" w:rsidR="009C0369" w:rsidRPr="004C0864" w:rsidRDefault="009C0369" w:rsidP="009C0369">
      <w:pPr>
        <w:spacing w:after="30" w:line="358" w:lineRule="auto"/>
        <w:ind w:left="687" w:right="668" w:hanging="10"/>
        <w:jc w:val="both"/>
      </w:pPr>
    </w:p>
    <w:p w14:paraId="67E835DF" w14:textId="0B6B1878" w:rsidR="00347F3E" w:rsidRDefault="00347F3E">
      <w:r>
        <w:br w:type="page"/>
      </w:r>
    </w:p>
    <w:p w14:paraId="526792AA" w14:textId="77777777" w:rsidR="00DB0452" w:rsidRDefault="00347F3E" w:rsidP="00347F3E">
      <w:pPr>
        <w:pStyle w:val="Heading1"/>
      </w:pPr>
      <w:bookmarkStart w:id="8" w:name="_Toc123029597"/>
      <w:r>
        <w:lastRenderedPageBreak/>
        <w:t>FUNCTIONAL REQUIREMENTS</w:t>
      </w:r>
      <w:bookmarkEnd w:id="8"/>
    </w:p>
    <w:p w14:paraId="6A7257C0" w14:textId="77777777" w:rsidR="00503DB6" w:rsidRPr="00503DB6" w:rsidRDefault="00503DB6" w:rsidP="00503DB6">
      <w:pPr>
        <w:pStyle w:val="Heading2"/>
      </w:pPr>
      <w:bookmarkStart w:id="9" w:name="_Toc123029598"/>
      <w:r>
        <w:t>Danh sách phân hệ chức năng</w:t>
      </w:r>
      <w:r w:rsidR="002A00E6">
        <w:t xml:space="preserve"> trên </w:t>
      </w:r>
      <w:r w:rsidR="00B21222">
        <w:t>App</w:t>
      </w:r>
      <w:bookmarkEnd w:id="9"/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350"/>
        <w:gridCol w:w="1962"/>
        <w:gridCol w:w="1728"/>
        <w:gridCol w:w="4959"/>
      </w:tblGrid>
      <w:tr w:rsidR="00503DB6" w:rsidRPr="00CF070F" w14:paraId="4DCE94F2" w14:textId="77777777" w:rsidTr="00357451">
        <w:tc>
          <w:tcPr>
            <w:tcW w:w="1350" w:type="dxa"/>
            <w:vAlign w:val="center"/>
          </w:tcPr>
          <w:p w14:paraId="3F9D5257" w14:textId="77777777" w:rsidR="00503DB6" w:rsidRPr="00CF070F" w:rsidRDefault="00503DB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1962" w:type="dxa"/>
            <w:vAlign w:val="center"/>
          </w:tcPr>
          <w:p w14:paraId="116CBB89" w14:textId="77777777" w:rsidR="00503DB6" w:rsidRPr="00CF070F" w:rsidRDefault="00503DB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CF070F">
              <w:rPr>
                <w:b/>
                <w:sz w:val="28"/>
                <w:szCs w:val="28"/>
              </w:rPr>
              <w:t>Nhóm chức năng</w:t>
            </w:r>
          </w:p>
        </w:tc>
        <w:tc>
          <w:tcPr>
            <w:tcW w:w="1728" w:type="dxa"/>
            <w:vAlign w:val="center"/>
          </w:tcPr>
          <w:p w14:paraId="136327C7" w14:textId="77777777" w:rsidR="00503DB6" w:rsidRPr="00CF070F" w:rsidRDefault="00503DB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4959" w:type="dxa"/>
            <w:vAlign w:val="center"/>
          </w:tcPr>
          <w:p w14:paraId="5DF9A8D3" w14:textId="77777777" w:rsidR="00503DB6" w:rsidRPr="00CF070F" w:rsidRDefault="00503DB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CF070F">
              <w:rPr>
                <w:b/>
                <w:sz w:val="28"/>
                <w:szCs w:val="28"/>
              </w:rPr>
              <w:t>Chức năng chính</w:t>
            </w:r>
          </w:p>
        </w:tc>
      </w:tr>
      <w:tr w:rsidR="00503DB6" w14:paraId="7ADF0001" w14:textId="77777777" w:rsidTr="001727E7">
        <w:tc>
          <w:tcPr>
            <w:tcW w:w="1350" w:type="dxa"/>
          </w:tcPr>
          <w:p w14:paraId="0934F025" w14:textId="74570A8A" w:rsidR="00503DB6" w:rsidRDefault="00357451" w:rsidP="00CF070F">
            <w:pPr>
              <w:pStyle w:val="BodyText"/>
              <w:ind w:left="0"/>
              <w:jc w:val="center"/>
            </w:pPr>
            <w:r>
              <w:t>M-</w:t>
            </w:r>
            <w:r w:rsidR="10F6EA7D">
              <w:t>LG</w:t>
            </w:r>
          </w:p>
        </w:tc>
        <w:tc>
          <w:tcPr>
            <w:tcW w:w="1962" w:type="dxa"/>
          </w:tcPr>
          <w:p w14:paraId="4EED61F4" w14:textId="05667140" w:rsidR="00503DB6" w:rsidRDefault="2AE8DA7C" w:rsidP="70793CB5">
            <w:pPr>
              <w:pStyle w:val="BodyText"/>
              <w:spacing w:line="259" w:lineRule="auto"/>
              <w:ind w:left="0"/>
              <w:jc w:val="center"/>
            </w:pPr>
            <w:r>
              <w:t>Login</w:t>
            </w:r>
          </w:p>
        </w:tc>
        <w:tc>
          <w:tcPr>
            <w:tcW w:w="1728" w:type="dxa"/>
          </w:tcPr>
          <w:p w14:paraId="03D3B56C" w14:textId="53211320" w:rsidR="00503DB6" w:rsidRDefault="00357451" w:rsidP="68CB1330">
            <w:pPr>
              <w:pStyle w:val="BodyText"/>
              <w:ind w:left="0"/>
              <w:jc w:val="center"/>
            </w:pPr>
            <w:r>
              <w:t>M</w:t>
            </w:r>
            <w:r w:rsidR="4F77594C">
              <w:t>-</w:t>
            </w:r>
            <w:r w:rsidR="044E3417">
              <w:t>LG</w:t>
            </w:r>
            <w:r w:rsidR="00503DB6">
              <w:t>-01</w:t>
            </w:r>
          </w:p>
          <w:p w14:paraId="1496CB1D" w14:textId="361E3F8E" w:rsidR="00503DB6" w:rsidRDefault="00357451" w:rsidP="68CB1330">
            <w:pPr>
              <w:pStyle w:val="BodyText"/>
              <w:ind w:left="0"/>
              <w:jc w:val="center"/>
            </w:pPr>
            <w:r>
              <w:t>M-</w:t>
            </w:r>
            <w:r w:rsidR="4C22207A">
              <w:t>LG</w:t>
            </w:r>
            <w:r w:rsidR="00503DB6">
              <w:t>-02</w:t>
            </w:r>
          </w:p>
        </w:tc>
        <w:tc>
          <w:tcPr>
            <w:tcW w:w="4959" w:type="dxa"/>
            <w:vAlign w:val="center"/>
          </w:tcPr>
          <w:p w14:paraId="1AAEDA59" w14:textId="71C31459" w:rsidR="00503DB6" w:rsidRDefault="785B4FE1" w:rsidP="001727E7">
            <w:pPr>
              <w:pStyle w:val="BodyText"/>
              <w:ind w:left="0"/>
              <w:jc w:val="left"/>
            </w:pPr>
            <w:r>
              <w:t>Quên mật khẩu</w:t>
            </w:r>
          </w:p>
          <w:p w14:paraId="70795C83" w14:textId="598881B7" w:rsidR="00503DB6" w:rsidRDefault="785B4FE1" w:rsidP="001727E7">
            <w:pPr>
              <w:pStyle w:val="BodyText"/>
              <w:ind w:left="0"/>
              <w:jc w:val="left"/>
            </w:pPr>
            <w:r>
              <w:t>Đăng nhập</w:t>
            </w:r>
          </w:p>
        </w:tc>
      </w:tr>
      <w:tr w:rsidR="00503DB6" w14:paraId="57699E8A" w14:textId="77777777" w:rsidTr="001727E7">
        <w:trPr>
          <w:trHeight w:val="900"/>
        </w:trPr>
        <w:tc>
          <w:tcPr>
            <w:tcW w:w="1350" w:type="dxa"/>
          </w:tcPr>
          <w:p w14:paraId="58100E4A" w14:textId="0011549A" w:rsidR="00503DB6" w:rsidRDefault="26D433FE" w:rsidP="00CF070F">
            <w:pPr>
              <w:pStyle w:val="BodyText"/>
              <w:ind w:left="0"/>
              <w:jc w:val="center"/>
            </w:pPr>
            <w:r>
              <w:t>M</w:t>
            </w:r>
            <w:r w:rsidR="63D5BEF5">
              <w:t>-</w:t>
            </w:r>
            <w:r w:rsidR="104ABD9B">
              <w:t>GC</w:t>
            </w:r>
          </w:p>
        </w:tc>
        <w:tc>
          <w:tcPr>
            <w:tcW w:w="1962" w:type="dxa"/>
          </w:tcPr>
          <w:p w14:paraId="7B010452" w14:textId="76A58EAF" w:rsidR="00503DB6" w:rsidRDefault="104ABD9B" w:rsidP="00CF070F">
            <w:pPr>
              <w:pStyle w:val="BodyText"/>
              <w:ind w:left="0"/>
              <w:jc w:val="center"/>
            </w:pPr>
            <w:r>
              <w:t>Group chat</w:t>
            </w:r>
          </w:p>
        </w:tc>
        <w:tc>
          <w:tcPr>
            <w:tcW w:w="1728" w:type="dxa"/>
          </w:tcPr>
          <w:p w14:paraId="46F1EC55" w14:textId="691BB139" w:rsidR="00EC0559" w:rsidRDefault="7ED31209" w:rsidP="68CB1330">
            <w:pPr>
              <w:pStyle w:val="BodyText"/>
              <w:ind w:left="0"/>
              <w:jc w:val="center"/>
            </w:pPr>
            <w:r>
              <w:t>M-</w:t>
            </w:r>
            <w:r w:rsidR="1F92DAA2">
              <w:t>GC</w:t>
            </w:r>
            <w:r>
              <w:t>-01</w:t>
            </w:r>
          </w:p>
          <w:p w14:paraId="2E4B0BFF" w14:textId="7D7CA399" w:rsidR="00EC0559" w:rsidRDefault="01D2346B" w:rsidP="68CB1330">
            <w:pPr>
              <w:pStyle w:val="BodyText"/>
              <w:ind w:left="0"/>
              <w:jc w:val="center"/>
            </w:pPr>
            <w:r>
              <w:t>M-GC-</w:t>
            </w:r>
            <w:r w:rsidR="49CBBAD8">
              <w:t>0</w:t>
            </w:r>
            <w:r w:rsidR="42EC73CB">
              <w:t>2</w:t>
            </w:r>
          </w:p>
          <w:p w14:paraId="710FBD04" w14:textId="1051699B" w:rsidR="00EC0559" w:rsidRDefault="7D749D11" w:rsidP="68CB1330">
            <w:pPr>
              <w:pStyle w:val="BodyText"/>
              <w:ind w:left="0"/>
              <w:jc w:val="center"/>
            </w:pPr>
            <w:r>
              <w:t>M-</w:t>
            </w:r>
            <w:r w:rsidR="1F92DAA2">
              <w:t>GC</w:t>
            </w:r>
            <w:r>
              <w:t>-</w:t>
            </w:r>
            <w:r w:rsidR="49CBBAD8">
              <w:t>0</w:t>
            </w:r>
            <w:r w:rsidR="63AC3C63">
              <w:t>3</w:t>
            </w:r>
          </w:p>
        </w:tc>
        <w:tc>
          <w:tcPr>
            <w:tcW w:w="4959" w:type="dxa"/>
            <w:vAlign w:val="center"/>
          </w:tcPr>
          <w:p w14:paraId="12A8CB20" w14:textId="0F4A5532" w:rsidR="00503DB6" w:rsidRDefault="01D2346B" w:rsidP="001727E7">
            <w:pPr>
              <w:pStyle w:val="BodyText"/>
              <w:ind w:left="0"/>
              <w:jc w:val="left"/>
            </w:pPr>
            <w:r>
              <w:t>Xóa nhóm</w:t>
            </w:r>
          </w:p>
          <w:p w14:paraId="2D489E18" w14:textId="363FEFF7" w:rsidR="00503DB6" w:rsidRDefault="01D2346B" w:rsidP="001727E7">
            <w:pPr>
              <w:pStyle w:val="BodyText"/>
              <w:ind w:left="0"/>
              <w:jc w:val="left"/>
            </w:pPr>
            <w:r>
              <w:t>Xóa thành viên</w:t>
            </w:r>
          </w:p>
          <w:p w14:paraId="03D32CC8" w14:textId="01178945" w:rsidR="00503DB6" w:rsidRDefault="01D2346B" w:rsidP="001727E7">
            <w:pPr>
              <w:pStyle w:val="BodyText"/>
              <w:ind w:left="0"/>
              <w:jc w:val="left"/>
            </w:pPr>
            <w:r>
              <w:t>Tạo nhóm</w:t>
            </w:r>
          </w:p>
        </w:tc>
      </w:tr>
      <w:tr w:rsidR="70793CB5" w14:paraId="2122D753" w14:textId="77777777" w:rsidTr="001727E7">
        <w:trPr>
          <w:trHeight w:val="810"/>
        </w:trPr>
        <w:tc>
          <w:tcPr>
            <w:tcW w:w="1350" w:type="dxa"/>
          </w:tcPr>
          <w:p w14:paraId="58C75B4E" w14:textId="5B2474FE" w:rsidR="4EFE32E9" w:rsidRDefault="4EFE32E9" w:rsidP="70793CB5">
            <w:pPr>
              <w:pStyle w:val="BodyText"/>
              <w:ind w:left="0"/>
              <w:jc w:val="center"/>
            </w:pPr>
            <w:r>
              <w:t>M-</w:t>
            </w:r>
            <w:r w:rsidR="1E08E2F5">
              <w:t>C</w:t>
            </w:r>
            <w:r w:rsidR="7646BA0C">
              <w:t>H</w:t>
            </w:r>
          </w:p>
        </w:tc>
        <w:tc>
          <w:tcPr>
            <w:tcW w:w="1962" w:type="dxa"/>
          </w:tcPr>
          <w:p w14:paraId="67EFE218" w14:textId="47FE3531" w:rsidR="5209A9F9" w:rsidRDefault="1E2D3CB7" w:rsidP="70793CB5">
            <w:pPr>
              <w:pStyle w:val="BodyText"/>
              <w:ind w:left="0"/>
              <w:jc w:val="center"/>
            </w:pPr>
            <w:r>
              <w:t>Chat</w:t>
            </w:r>
          </w:p>
        </w:tc>
        <w:tc>
          <w:tcPr>
            <w:tcW w:w="1728" w:type="dxa"/>
          </w:tcPr>
          <w:p w14:paraId="2CE3EA46" w14:textId="2D33AACD" w:rsidR="70793CB5" w:rsidRDefault="70793CB5" w:rsidP="68CB1330">
            <w:pPr>
              <w:pStyle w:val="BodyText"/>
              <w:ind w:left="0"/>
              <w:jc w:val="center"/>
            </w:pPr>
          </w:p>
        </w:tc>
        <w:tc>
          <w:tcPr>
            <w:tcW w:w="4959" w:type="dxa"/>
            <w:vAlign w:val="center"/>
          </w:tcPr>
          <w:p w14:paraId="1045144B" w14:textId="3343BFB4" w:rsidR="70793CB5" w:rsidRDefault="1E2D3CB7" w:rsidP="001727E7">
            <w:pPr>
              <w:pStyle w:val="BodyText"/>
              <w:spacing w:line="259" w:lineRule="auto"/>
              <w:ind w:left="0"/>
              <w:jc w:val="left"/>
            </w:pPr>
            <w:r>
              <w:t>Nhập kí tự để chat</w:t>
            </w:r>
          </w:p>
        </w:tc>
      </w:tr>
      <w:tr w:rsidR="70793CB5" w14:paraId="5EE2BDA8" w14:textId="77777777" w:rsidTr="001727E7">
        <w:trPr>
          <w:trHeight w:val="1050"/>
        </w:trPr>
        <w:tc>
          <w:tcPr>
            <w:tcW w:w="1350" w:type="dxa"/>
          </w:tcPr>
          <w:p w14:paraId="24670161" w14:textId="5693E17A" w:rsidR="3283080C" w:rsidRDefault="3283080C" w:rsidP="70793CB5">
            <w:pPr>
              <w:pStyle w:val="BodyText"/>
              <w:ind w:left="0"/>
              <w:jc w:val="center"/>
            </w:pPr>
            <w:r>
              <w:t>M-</w:t>
            </w:r>
            <w:r w:rsidR="52DE4BA2">
              <w:t>SM</w:t>
            </w:r>
          </w:p>
        </w:tc>
        <w:tc>
          <w:tcPr>
            <w:tcW w:w="1962" w:type="dxa"/>
          </w:tcPr>
          <w:p w14:paraId="78DA636B" w14:textId="4B2B1616" w:rsidR="5209A9F9" w:rsidRDefault="0C5F7AB5" w:rsidP="0C1EB0E5">
            <w:pPr>
              <w:pStyle w:val="BodyText"/>
              <w:spacing w:line="259" w:lineRule="auto"/>
              <w:ind w:left="0"/>
              <w:jc w:val="center"/>
            </w:pPr>
            <w:r>
              <w:t>Gửi tin nhắn</w:t>
            </w:r>
          </w:p>
        </w:tc>
        <w:tc>
          <w:tcPr>
            <w:tcW w:w="1728" w:type="dxa"/>
          </w:tcPr>
          <w:p w14:paraId="5F74B409" w14:textId="35061322" w:rsidR="70793CB5" w:rsidRDefault="21A5DC7E" w:rsidP="0A030B3B">
            <w:pPr>
              <w:pStyle w:val="BodyText"/>
              <w:ind w:left="0"/>
              <w:jc w:val="center"/>
            </w:pPr>
            <w:r>
              <w:t>M-SM-01</w:t>
            </w:r>
          </w:p>
          <w:p w14:paraId="1C187E23" w14:textId="2ADC4ACB" w:rsidR="70793CB5" w:rsidRDefault="21A5DC7E" w:rsidP="0A030B3B">
            <w:pPr>
              <w:pStyle w:val="BodyText"/>
              <w:ind w:left="0"/>
              <w:jc w:val="center"/>
            </w:pPr>
            <w:r>
              <w:t>M-SM-02</w:t>
            </w:r>
          </w:p>
          <w:p w14:paraId="0219DA25" w14:textId="2C19ECAC" w:rsidR="70793CB5" w:rsidRDefault="21A5DC7E" w:rsidP="0A030B3B">
            <w:pPr>
              <w:pStyle w:val="BodyText"/>
              <w:ind w:left="0"/>
              <w:jc w:val="center"/>
            </w:pPr>
            <w:r>
              <w:t>M-SM-03</w:t>
            </w:r>
          </w:p>
          <w:p w14:paraId="6EF54E80" w14:textId="42C5A966" w:rsidR="70793CB5" w:rsidRDefault="21A5DC7E" w:rsidP="36E9CB97">
            <w:pPr>
              <w:pStyle w:val="BodyText"/>
              <w:ind w:left="0"/>
              <w:jc w:val="center"/>
            </w:pPr>
            <w:r>
              <w:t>M-SM-04</w:t>
            </w:r>
          </w:p>
        </w:tc>
        <w:tc>
          <w:tcPr>
            <w:tcW w:w="4959" w:type="dxa"/>
            <w:vAlign w:val="center"/>
          </w:tcPr>
          <w:p w14:paraId="513FE162" w14:textId="4B6E2BCC" w:rsidR="70793CB5" w:rsidRDefault="21A5DC7E" w:rsidP="001727E7">
            <w:pPr>
              <w:pStyle w:val="BodyText"/>
              <w:ind w:left="0"/>
              <w:jc w:val="left"/>
            </w:pPr>
            <w:r>
              <w:t>Gửi file</w:t>
            </w:r>
          </w:p>
          <w:p w14:paraId="5E94B955" w14:textId="45349461" w:rsidR="70793CB5" w:rsidRDefault="21A5DC7E" w:rsidP="001727E7">
            <w:pPr>
              <w:pStyle w:val="BodyText"/>
              <w:ind w:left="0"/>
              <w:jc w:val="left"/>
            </w:pPr>
            <w:r>
              <w:t>Xóa tin nhắn</w:t>
            </w:r>
          </w:p>
          <w:p w14:paraId="286E547F" w14:textId="77777777" w:rsidR="70793CB5" w:rsidRDefault="21A5DC7E" w:rsidP="001727E7">
            <w:pPr>
              <w:pStyle w:val="BodyText"/>
              <w:ind w:left="0"/>
              <w:jc w:val="left"/>
            </w:pPr>
            <w:r>
              <w:t>Call &amp; Video Call</w:t>
            </w:r>
          </w:p>
          <w:p w14:paraId="0120309E" w14:textId="64ED08E7" w:rsidR="0059661C" w:rsidRDefault="0059661C" w:rsidP="001727E7">
            <w:pPr>
              <w:pStyle w:val="BodyText"/>
              <w:ind w:left="0"/>
              <w:jc w:val="left"/>
            </w:pPr>
            <w:r>
              <w:t>Gửi dòng kí tự đã nhập ở M-CH</w:t>
            </w:r>
          </w:p>
        </w:tc>
      </w:tr>
      <w:tr w:rsidR="0059661C" w14:paraId="2D9490C8" w14:textId="77777777" w:rsidTr="001727E7">
        <w:trPr>
          <w:trHeight w:val="1050"/>
        </w:trPr>
        <w:tc>
          <w:tcPr>
            <w:tcW w:w="1350" w:type="dxa"/>
          </w:tcPr>
          <w:p w14:paraId="74F11760" w14:textId="464B5B84" w:rsidR="0059661C" w:rsidRDefault="0059661C" w:rsidP="70793CB5">
            <w:pPr>
              <w:pStyle w:val="BodyText"/>
              <w:ind w:left="0"/>
              <w:jc w:val="center"/>
            </w:pPr>
            <w:r>
              <w:t>M</w:t>
            </w:r>
            <w:r w:rsidR="00237F84">
              <w:t>-</w:t>
            </w:r>
            <w:r>
              <w:t>RM</w:t>
            </w:r>
          </w:p>
        </w:tc>
        <w:tc>
          <w:tcPr>
            <w:tcW w:w="1962" w:type="dxa"/>
          </w:tcPr>
          <w:p w14:paraId="601AA486" w14:textId="5604A6A4" w:rsidR="0059661C" w:rsidRDefault="0059661C" w:rsidP="0C1EB0E5">
            <w:pPr>
              <w:pStyle w:val="BodyText"/>
              <w:spacing w:line="259" w:lineRule="auto"/>
              <w:ind w:left="0"/>
              <w:jc w:val="center"/>
            </w:pPr>
            <w:r>
              <w:t>Nhận tin nhắn</w:t>
            </w:r>
          </w:p>
        </w:tc>
        <w:tc>
          <w:tcPr>
            <w:tcW w:w="1728" w:type="dxa"/>
          </w:tcPr>
          <w:p w14:paraId="7926A32F" w14:textId="77777777" w:rsidR="0059661C" w:rsidRDefault="0059661C" w:rsidP="0A030B3B">
            <w:pPr>
              <w:pStyle w:val="BodyText"/>
              <w:ind w:left="0"/>
              <w:jc w:val="center"/>
            </w:pPr>
          </w:p>
        </w:tc>
        <w:tc>
          <w:tcPr>
            <w:tcW w:w="4959" w:type="dxa"/>
            <w:vAlign w:val="center"/>
          </w:tcPr>
          <w:p w14:paraId="5A4F419A" w14:textId="73DD0598" w:rsidR="0059661C" w:rsidRDefault="0059661C" w:rsidP="001727E7">
            <w:pPr>
              <w:pStyle w:val="BodyText"/>
              <w:ind w:left="0"/>
            </w:pPr>
            <w:r>
              <w:t>Người dùng đăng nhập có thể nhận được tin nhắn</w:t>
            </w:r>
          </w:p>
        </w:tc>
      </w:tr>
      <w:tr w:rsidR="70793CB5" w14:paraId="56AACADD" w14:textId="77777777" w:rsidTr="001727E7">
        <w:trPr>
          <w:trHeight w:val="1050"/>
        </w:trPr>
        <w:tc>
          <w:tcPr>
            <w:tcW w:w="1350" w:type="dxa"/>
          </w:tcPr>
          <w:p w14:paraId="6CC5791B" w14:textId="5A88BB96" w:rsidR="7EB220F1" w:rsidRDefault="7EB220F1" w:rsidP="70793CB5">
            <w:pPr>
              <w:pStyle w:val="BodyText"/>
              <w:ind w:left="0"/>
              <w:jc w:val="center"/>
            </w:pPr>
            <w:r>
              <w:t>M-</w:t>
            </w:r>
            <w:r w:rsidR="14076044">
              <w:t>CT</w:t>
            </w:r>
          </w:p>
        </w:tc>
        <w:tc>
          <w:tcPr>
            <w:tcW w:w="1962" w:type="dxa"/>
          </w:tcPr>
          <w:p w14:paraId="4DDE804E" w14:textId="4C89D999" w:rsidR="5209A9F9" w:rsidRDefault="5D645187" w:rsidP="70793CB5">
            <w:pPr>
              <w:pStyle w:val="BodyText"/>
              <w:ind w:left="0"/>
              <w:jc w:val="center"/>
            </w:pPr>
            <w:r>
              <w:t>Danh bạ</w:t>
            </w:r>
          </w:p>
        </w:tc>
        <w:tc>
          <w:tcPr>
            <w:tcW w:w="1728" w:type="dxa"/>
          </w:tcPr>
          <w:p w14:paraId="4442254B" w14:textId="4E68E423" w:rsidR="70793CB5" w:rsidRDefault="70793CB5" w:rsidP="158985E1">
            <w:pPr>
              <w:pStyle w:val="BodyText"/>
              <w:ind w:left="0"/>
              <w:jc w:val="center"/>
            </w:pPr>
          </w:p>
        </w:tc>
        <w:tc>
          <w:tcPr>
            <w:tcW w:w="4959" w:type="dxa"/>
            <w:vAlign w:val="center"/>
          </w:tcPr>
          <w:p w14:paraId="79D02B64" w14:textId="77B7B2CE" w:rsidR="70793CB5" w:rsidRDefault="5D645187" w:rsidP="001727E7">
            <w:pPr>
              <w:pStyle w:val="BodyText"/>
              <w:ind w:left="0"/>
              <w:jc w:val="left"/>
            </w:pPr>
            <w:r>
              <w:t>Hiển thị người dùng từ database</w:t>
            </w:r>
          </w:p>
        </w:tc>
      </w:tr>
      <w:tr w:rsidR="70793CB5" w14:paraId="0C342E2A" w14:textId="77777777" w:rsidTr="001727E7">
        <w:trPr>
          <w:trHeight w:val="855"/>
        </w:trPr>
        <w:tc>
          <w:tcPr>
            <w:tcW w:w="1350" w:type="dxa"/>
          </w:tcPr>
          <w:p w14:paraId="3D824258" w14:textId="475C1BA0" w:rsidR="2DB015EE" w:rsidRDefault="2DB015EE" w:rsidP="70793CB5">
            <w:pPr>
              <w:pStyle w:val="BodyText"/>
              <w:ind w:left="0"/>
              <w:jc w:val="center"/>
            </w:pPr>
            <w:r>
              <w:t>M-</w:t>
            </w:r>
            <w:r w:rsidR="387A9D99">
              <w:t>S</w:t>
            </w:r>
            <w:r w:rsidR="1D4E87B2">
              <w:t>U</w:t>
            </w:r>
          </w:p>
        </w:tc>
        <w:tc>
          <w:tcPr>
            <w:tcW w:w="1962" w:type="dxa"/>
          </w:tcPr>
          <w:p w14:paraId="605CDE40" w14:textId="499A4BE4" w:rsidR="7CCDE925" w:rsidRDefault="4395C87D" w:rsidP="70793CB5">
            <w:pPr>
              <w:pStyle w:val="BodyText"/>
              <w:ind w:left="0"/>
              <w:jc w:val="center"/>
            </w:pPr>
            <w:r>
              <w:t>Tìm kiến người dùng</w:t>
            </w:r>
          </w:p>
        </w:tc>
        <w:tc>
          <w:tcPr>
            <w:tcW w:w="1728" w:type="dxa"/>
          </w:tcPr>
          <w:p w14:paraId="070D177C" w14:textId="1D29BDE1" w:rsidR="70793CB5" w:rsidRDefault="70793CB5" w:rsidP="68CB1330">
            <w:pPr>
              <w:pStyle w:val="BodyText"/>
              <w:jc w:val="center"/>
            </w:pPr>
          </w:p>
        </w:tc>
        <w:tc>
          <w:tcPr>
            <w:tcW w:w="4959" w:type="dxa"/>
            <w:vAlign w:val="center"/>
          </w:tcPr>
          <w:p w14:paraId="767DA96B" w14:textId="233C9FF1" w:rsidR="70793CB5" w:rsidRDefault="4395C87D" w:rsidP="001727E7">
            <w:pPr>
              <w:pStyle w:val="BodyText"/>
              <w:ind w:left="0"/>
              <w:jc w:val="left"/>
            </w:pPr>
            <w:r>
              <w:t>Tìm kiếm người dùng từ database</w:t>
            </w:r>
          </w:p>
        </w:tc>
      </w:tr>
      <w:tr w:rsidR="70793CB5" w14:paraId="1A4A095D" w14:textId="77777777" w:rsidTr="00DC3886">
        <w:trPr>
          <w:trHeight w:val="825"/>
        </w:trPr>
        <w:tc>
          <w:tcPr>
            <w:tcW w:w="1350" w:type="dxa"/>
          </w:tcPr>
          <w:p w14:paraId="18EB1167" w14:textId="6D965B1F" w:rsidR="114DD5AA" w:rsidRDefault="114DD5AA" w:rsidP="70793CB5">
            <w:pPr>
              <w:pStyle w:val="BodyText"/>
              <w:ind w:left="0"/>
              <w:jc w:val="center"/>
            </w:pPr>
            <w:r>
              <w:t>M-</w:t>
            </w:r>
            <w:r w:rsidR="001727E7">
              <w:t>EP</w:t>
            </w:r>
          </w:p>
        </w:tc>
        <w:tc>
          <w:tcPr>
            <w:tcW w:w="1962" w:type="dxa"/>
          </w:tcPr>
          <w:p w14:paraId="5AAE142B" w14:textId="35FBC431" w:rsidR="7CCDE925" w:rsidRDefault="2BED28AE" w:rsidP="5DAA65A6">
            <w:pPr>
              <w:pStyle w:val="BodyText"/>
              <w:spacing w:line="259" w:lineRule="auto"/>
              <w:ind w:left="0"/>
              <w:jc w:val="center"/>
            </w:pPr>
            <w:r>
              <w:t>Chỉnh sửa Profile</w:t>
            </w:r>
          </w:p>
        </w:tc>
        <w:tc>
          <w:tcPr>
            <w:tcW w:w="1728" w:type="dxa"/>
            <w:vAlign w:val="center"/>
          </w:tcPr>
          <w:p w14:paraId="74240C10" w14:textId="5D5DFAAD" w:rsidR="0ABC797E" w:rsidRDefault="0ABC797E" w:rsidP="008E22FC">
            <w:pPr>
              <w:pStyle w:val="BodyText"/>
              <w:spacing w:before="0" w:line="360" w:lineRule="auto"/>
              <w:ind w:left="0"/>
              <w:jc w:val="center"/>
            </w:pPr>
          </w:p>
        </w:tc>
        <w:tc>
          <w:tcPr>
            <w:tcW w:w="4959" w:type="dxa"/>
            <w:vAlign w:val="center"/>
          </w:tcPr>
          <w:p w14:paraId="0B556BA8" w14:textId="466BF129" w:rsidR="00E66108" w:rsidRDefault="0E6C8886" w:rsidP="00DC3886">
            <w:pPr>
              <w:pStyle w:val="BodyText"/>
              <w:spacing w:before="0" w:line="360" w:lineRule="auto"/>
              <w:ind w:left="0"/>
              <w:jc w:val="left"/>
            </w:pPr>
            <w:r>
              <w:t>Có thể tùy chỉnh giao diện người dùng</w:t>
            </w:r>
          </w:p>
        </w:tc>
      </w:tr>
      <w:tr w:rsidR="004128F6" w14:paraId="16BCEE5A" w14:textId="77777777" w:rsidTr="00C61765">
        <w:trPr>
          <w:trHeight w:val="1528"/>
        </w:trPr>
        <w:tc>
          <w:tcPr>
            <w:tcW w:w="1350" w:type="dxa"/>
            <w:vAlign w:val="center"/>
          </w:tcPr>
          <w:p w14:paraId="41A56403" w14:textId="6037CD34" w:rsidR="004128F6" w:rsidRDefault="004128F6" w:rsidP="00C61765">
            <w:pPr>
              <w:pStyle w:val="BodyText"/>
              <w:ind w:left="0"/>
              <w:jc w:val="center"/>
            </w:pPr>
            <w:r>
              <w:lastRenderedPageBreak/>
              <w:t>M-</w:t>
            </w:r>
            <w:r w:rsidR="00C61765">
              <w:t>SC</w:t>
            </w:r>
          </w:p>
        </w:tc>
        <w:tc>
          <w:tcPr>
            <w:tcW w:w="1962" w:type="dxa"/>
            <w:vAlign w:val="center"/>
          </w:tcPr>
          <w:p w14:paraId="00FA9612" w14:textId="0B461861" w:rsidR="004128F6" w:rsidRDefault="00C61765" w:rsidP="00C61765">
            <w:pPr>
              <w:pStyle w:val="BodyText"/>
              <w:spacing w:line="259" w:lineRule="auto"/>
              <w:ind w:left="0"/>
              <w:jc w:val="center"/>
            </w:pPr>
            <w:r>
              <w:t>Bảo mật</w:t>
            </w:r>
          </w:p>
        </w:tc>
        <w:tc>
          <w:tcPr>
            <w:tcW w:w="1728" w:type="dxa"/>
            <w:vAlign w:val="center"/>
          </w:tcPr>
          <w:p w14:paraId="5BDB3C06" w14:textId="77777777" w:rsidR="004128F6" w:rsidRDefault="00C61765" w:rsidP="00C61765">
            <w:pPr>
              <w:pStyle w:val="BodyText"/>
              <w:spacing w:before="0" w:line="360" w:lineRule="auto"/>
              <w:ind w:left="0"/>
              <w:jc w:val="center"/>
            </w:pPr>
            <w:r>
              <w:t>M-SC-1</w:t>
            </w:r>
          </w:p>
          <w:p w14:paraId="285BCEE3" w14:textId="2B84188F" w:rsidR="00C61765" w:rsidRDefault="00C61765" w:rsidP="006B7397">
            <w:pPr>
              <w:pStyle w:val="BodyText"/>
              <w:spacing w:before="0" w:line="360" w:lineRule="auto"/>
              <w:ind w:left="0"/>
              <w:jc w:val="center"/>
            </w:pPr>
            <w:r>
              <w:t>M-SC-2</w:t>
            </w:r>
          </w:p>
        </w:tc>
        <w:tc>
          <w:tcPr>
            <w:tcW w:w="4959" w:type="dxa"/>
            <w:vAlign w:val="center"/>
          </w:tcPr>
          <w:p w14:paraId="50CF648C" w14:textId="77777777" w:rsidR="004128F6" w:rsidRDefault="006B7397" w:rsidP="00C61765">
            <w:pPr>
              <w:pStyle w:val="BodyText"/>
              <w:spacing w:before="0" w:line="360" w:lineRule="auto"/>
              <w:ind w:left="0"/>
              <w:jc w:val="left"/>
            </w:pPr>
            <w:r>
              <w:t>Block Tài khoản người dùng khác</w:t>
            </w:r>
          </w:p>
          <w:p w14:paraId="651CA398" w14:textId="1E93B113" w:rsidR="006B7397" w:rsidRDefault="006B7397" w:rsidP="00C61765">
            <w:pPr>
              <w:pStyle w:val="BodyText"/>
              <w:spacing w:before="0" w:line="360" w:lineRule="auto"/>
              <w:ind w:left="0"/>
              <w:jc w:val="left"/>
            </w:pPr>
            <w:r>
              <w:t>Khóa tài khoản</w:t>
            </w:r>
          </w:p>
        </w:tc>
      </w:tr>
    </w:tbl>
    <w:p w14:paraId="09F40295" w14:textId="2D8501FA" w:rsidR="00962E51" w:rsidRDefault="00962E51">
      <w:pPr>
        <w:rPr>
          <w:rFonts w:ascii="Arial" w:hAnsi="Arial"/>
          <w:b/>
          <w:noProof/>
          <w:sz w:val="28"/>
        </w:rPr>
      </w:pPr>
    </w:p>
    <w:p w14:paraId="7113B790" w14:textId="77777777" w:rsidR="00D626E0" w:rsidRDefault="008E60A6" w:rsidP="008E60A6">
      <w:pPr>
        <w:pStyle w:val="Heading2"/>
      </w:pPr>
      <w:bookmarkStart w:id="10" w:name="_Toc123029599"/>
      <w:r>
        <w:t>Mô tả chi tiết chức năng</w:t>
      </w:r>
      <w:r w:rsidR="002A00E6">
        <w:t xml:space="preserve"> trên </w:t>
      </w:r>
      <w:r w:rsidR="00B21222">
        <w:t>App</w:t>
      </w:r>
      <w:bookmarkEnd w:id="10"/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710"/>
        <w:gridCol w:w="8190"/>
      </w:tblGrid>
      <w:tr w:rsidR="008E60A6" w:rsidRPr="008E60A6" w14:paraId="17A02076" w14:textId="77777777" w:rsidTr="00357451">
        <w:tc>
          <w:tcPr>
            <w:tcW w:w="1710" w:type="dxa"/>
            <w:vAlign w:val="center"/>
          </w:tcPr>
          <w:p w14:paraId="1C75FA50" w14:textId="77777777" w:rsidR="008E60A6" w:rsidRPr="008E60A6" w:rsidRDefault="008E60A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8E60A6"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8190" w:type="dxa"/>
            <w:vAlign w:val="center"/>
          </w:tcPr>
          <w:p w14:paraId="75109139" w14:textId="77777777" w:rsidR="008E60A6" w:rsidRPr="008E60A6" w:rsidRDefault="008E60A6" w:rsidP="008E60A6">
            <w:pPr>
              <w:pStyle w:val="BodyText"/>
              <w:ind w:left="0"/>
              <w:jc w:val="center"/>
              <w:rPr>
                <w:b/>
                <w:sz w:val="28"/>
                <w:szCs w:val="28"/>
              </w:rPr>
            </w:pPr>
            <w:r w:rsidRPr="008E60A6">
              <w:rPr>
                <w:b/>
                <w:sz w:val="28"/>
                <w:szCs w:val="28"/>
              </w:rPr>
              <w:t>Mô tả chi tiết</w:t>
            </w:r>
          </w:p>
        </w:tc>
      </w:tr>
      <w:tr w:rsidR="008E60A6" w14:paraId="4D461F9E" w14:textId="77777777" w:rsidTr="00357451">
        <w:tc>
          <w:tcPr>
            <w:tcW w:w="1710" w:type="dxa"/>
          </w:tcPr>
          <w:p w14:paraId="7509FFF1" w14:textId="47E06D7A" w:rsidR="008E60A6" w:rsidRDefault="00357451" w:rsidP="008E60A6">
            <w:pPr>
              <w:pStyle w:val="BodyText"/>
              <w:ind w:left="0"/>
            </w:pPr>
            <w:r>
              <w:t>M-</w:t>
            </w:r>
            <w:r w:rsidR="0382AF7F">
              <w:t>LG</w:t>
            </w:r>
            <w:r w:rsidR="561A3080">
              <w:t>-01</w:t>
            </w:r>
          </w:p>
        </w:tc>
        <w:tc>
          <w:tcPr>
            <w:tcW w:w="8190" w:type="dxa"/>
          </w:tcPr>
          <w:p w14:paraId="1BACBFC8" w14:textId="6F4F36CE" w:rsidR="00C422E0" w:rsidRDefault="4D9646C3" w:rsidP="70793CB5">
            <w:pPr>
              <w:pStyle w:val="BodyText"/>
              <w:ind w:left="0"/>
            </w:pPr>
            <w:r>
              <w:t>Quên mật khẩu</w:t>
            </w:r>
          </w:p>
        </w:tc>
      </w:tr>
      <w:tr w:rsidR="008E60A6" w14:paraId="7AF903DF" w14:textId="77777777" w:rsidTr="00357451">
        <w:tc>
          <w:tcPr>
            <w:tcW w:w="1710" w:type="dxa"/>
          </w:tcPr>
          <w:p w14:paraId="1637C093" w14:textId="2EB72EFD" w:rsidR="008E60A6" w:rsidRDefault="00357451" w:rsidP="008E60A6">
            <w:pPr>
              <w:pStyle w:val="BodyText"/>
              <w:ind w:left="0"/>
            </w:pPr>
            <w:r>
              <w:t>M-</w:t>
            </w:r>
            <w:r w:rsidR="65624D87">
              <w:t>LG</w:t>
            </w:r>
            <w:r w:rsidR="008E60A6">
              <w:t>-02</w:t>
            </w:r>
          </w:p>
        </w:tc>
        <w:tc>
          <w:tcPr>
            <w:tcW w:w="8190" w:type="dxa"/>
          </w:tcPr>
          <w:p w14:paraId="73E38883" w14:textId="0FBD7B23" w:rsidR="005121DE" w:rsidRDefault="56E9C457" w:rsidP="000337ED">
            <w:pPr>
              <w:pStyle w:val="BodyText"/>
              <w:ind w:left="0"/>
            </w:pPr>
            <w:r>
              <w:t>Đăng Nhập</w:t>
            </w:r>
          </w:p>
        </w:tc>
      </w:tr>
      <w:tr w:rsidR="70793CB5" w14:paraId="02B29385" w14:textId="77777777" w:rsidTr="3A7E5DA8">
        <w:tc>
          <w:tcPr>
            <w:tcW w:w="1710" w:type="dxa"/>
          </w:tcPr>
          <w:p w14:paraId="007746AB" w14:textId="3524AF95" w:rsidR="7EF7B0F9" w:rsidRDefault="7EF7B0F9" w:rsidP="70793CB5">
            <w:pPr>
              <w:pStyle w:val="BodyText"/>
              <w:ind w:left="0"/>
            </w:pPr>
            <w:r>
              <w:t>M-</w:t>
            </w:r>
            <w:r w:rsidR="72443E3E">
              <w:t>GC</w:t>
            </w:r>
            <w:r>
              <w:t>-</w:t>
            </w:r>
            <w:r w:rsidR="5257F7C7">
              <w:t>0</w:t>
            </w:r>
            <w:r w:rsidR="4C039C94">
              <w:t>1</w:t>
            </w:r>
          </w:p>
        </w:tc>
        <w:tc>
          <w:tcPr>
            <w:tcW w:w="8190" w:type="dxa"/>
          </w:tcPr>
          <w:p w14:paraId="6A0795CE" w14:textId="5696E1C5" w:rsidR="2A295B5F" w:rsidRDefault="3736B831" w:rsidP="5FC900A8">
            <w:pPr>
              <w:pStyle w:val="BodyText"/>
              <w:spacing w:line="259" w:lineRule="auto"/>
              <w:ind w:left="0"/>
            </w:pPr>
            <w:r>
              <w:t>Xóa nhóm</w:t>
            </w:r>
          </w:p>
        </w:tc>
      </w:tr>
      <w:tr w:rsidR="70793CB5" w14:paraId="2452A46F" w14:textId="77777777" w:rsidTr="3A7E5DA8">
        <w:tc>
          <w:tcPr>
            <w:tcW w:w="1710" w:type="dxa"/>
          </w:tcPr>
          <w:p w14:paraId="00DBE161" w14:textId="646068E8" w:rsidR="7EF7B0F9" w:rsidRDefault="7EF7B0F9" w:rsidP="70793CB5">
            <w:pPr>
              <w:pStyle w:val="BodyText"/>
              <w:ind w:left="0"/>
            </w:pPr>
            <w:r>
              <w:t>M-</w:t>
            </w:r>
            <w:r w:rsidR="790C5FD2">
              <w:t>GC-0</w:t>
            </w:r>
            <w:r w:rsidR="27EE9B2A">
              <w:t>2</w:t>
            </w:r>
          </w:p>
        </w:tc>
        <w:tc>
          <w:tcPr>
            <w:tcW w:w="8190" w:type="dxa"/>
          </w:tcPr>
          <w:p w14:paraId="51A5F556" w14:textId="401016ED" w:rsidR="6DE530E4" w:rsidRDefault="04FF4408" w:rsidP="060D290B">
            <w:pPr>
              <w:pStyle w:val="BodyText"/>
              <w:spacing w:line="259" w:lineRule="auto"/>
              <w:ind w:left="0"/>
            </w:pPr>
            <w:r>
              <w:t>Xóa thành viên trong nhóm</w:t>
            </w:r>
          </w:p>
        </w:tc>
      </w:tr>
      <w:tr w:rsidR="70793CB5" w14:paraId="4F97CFA8" w14:textId="77777777" w:rsidTr="3A7E5DA8">
        <w:tc>
          <w:tcPr>
            <w:tcW w:w="1710" w:type="dxa"/>
          </w:tcPr>
          <w:p w14:paraId="2666EC4A" w14:textId="0EC790C9" w:rsidR="7EF7B0F9" w:rsidRDefault="7EF7B0F9" w:rsidP="70793CB5">
            <w:pPr>
              <w:pStyle w:val="BodyText"/>
              <w:ind w:left="0"/>
            </w:pPr>
            <w:r>
              <w:t>M-</w:t>
            </w:r>
            <w:r w:rsidR="19CC286B">
              <w:t>GC</w:t>
            </w:r>
            <w:r>
              <w:t>-</w:t>
            </w:r>
            <w:r w:rsidR="19CC286B">
              <w:t>0</w:t>
            </w:r>
            <w:r w:rsidR="48AE63C2">
              <w:t>3</w:t>
            </w:r>
          </w:p>
        </w:tc>
        <w:tc>
          <w:tcPr>
            <w:tcW w:w="8190" w:type="dxa"/>
          </w:tcPr>
          <w:p w14:paraId="708F2D8A" w14:textId="21DA03AD" w:rsidR="0EF10C67" w:rsidRDefault="22C98F8E" w:rsidP="33B584D4">
            <w:pPr>
              <w:pStyle w:val="BodyText"/>
              <w:spacing w:line="259" w:lineRule="auto"/>
              <w:ind w:left="0"/>
            </w:pPr>
            <w:r>
              <w:t>Tạo nhóm</w:t>
            </w:r>
          </w:p>
        </w:tc>
      </w:tr>
      <w:tr w:rsidR="70793CB5" w14:paraId="47019A5F" w14:textId="77777777" w:rsidTr="3A7E5DA8">
        <w:tc>
          <w:tcPr>
            <w:tcW w:w="1710" w:type="dxa"/>
          </w:tcPr>
          <w:p w14:paraId="1C60C40F" w14:textId="712D5637" w:rsidR="7EF7B0F9" w:rsidRDefault="7EF7B0F9" w:rsidP="5E809F86">
            <w:pPr>
              <w:pStyle w:val="BodyText"/>
              <w:ind w:left="0"/>
              <w:jc w:val="left"/>
            </w:pPr>
            <w:r>
              <w:t>M-</w:t>
            </w:r>
            <w:r w:rsidR="22C98F8E">
              <w:t>SM</w:t>
            </w:r>
            <w:r>
              <w:t>-01</w:t>
            </w:r>
          </w:p>
        </w:tc>
        <w:tc>
          <w:tcPr>
            <w:tcW w:w="8190" w:type="dxa"/>
          </w:tcPr>
          <w:p w14:paraId="7F7DABBA" w14:textId="795B4519" w:rsidR="2C64320F" w:rsidRDefault="1BAA1F58" w:rsidP="556BDB8D">
            <w:pPr>
              <w:pStyle w:val="BodyText"/>
              <w:ind w:left="0"/>
              <w:jc w:val="left"/>
            </w:pPr>
            <w:r>
              <w:t>Gửi file</w:t>
            </w:r>
          </w:p>
        </w:tc>
      </w:tr>
      <w:tr w:rsidR="00E66108" w14:paraId="71B39E9A" w14:textId="77777777" w:rsidTr="3A7E5DA8">
        <w:tc>
          <w:tcPr>
            <w:tcW w:w="1710" w:type="dxa"/>
          </w:tcPr>
          <w:p w14:paraId="321AED19" w14:textId="35528ACE" w:rsidR="00E66108" w:rsidRDefault="13FAEFED" w:rsidP="04C4C7E9">
            <w:pPr>
              <w:pStyle w:val="BodyText"/>
              <w:ind w:left="0"/>
              <w:jc w:val="left"/>
            </w:pPr>
            <w:r>
              <w:t>M-SM-0</w:t>
            </w:r>
            <w:r w:rsidR="23430CF4">
              <w:t>2</w:t>
            </w:r>
          </w:p>
        </w:tc>
        <w:tc>
          <w:tcPr>
            <w:tcW w:w="8190" w:type="dxa"/>
          </w:tcPr>
          <w:p w14:paraId="4E06B0A6" w14:textId="1AD89354" w:rsidR="00E66108" w:rsidRDefault="00A07DCC" w:rsidP="578AA960">
            <w:pPr>
              <w:pStyle w:val="BodyText"/>
              <w:ind w:left="0"/>
              <w:jc w:val="left"/>
            </w:pPr>
            <w:r>
              <w:t>Xóa tin nhắn</w:t>
            </w:r>
          </w:p>
        </w:tc>
      </w:tr>
      <w:tr w:rsidR="70793CB5" w14:paraId="2B0D9D90" w14:textId="77777777" w:rsidTr="3A7E5DA8">
        <w:tc>
          <w:tcPr>
            <w:tcW w:w="1710" w:type="dxa"/>
          </w:tcPr>
          <w:p w14:paraId="4F229AC8" w14:textId="2931526B" w:rsidR="7EF7B0F9" w:rsidRDefault="7EF7B0F9" w:rsidP="04C4C7E9">
            <w:pPr>
              <w:pStyle w:val="BodyText"/>
              <w:ind w:left="0"/>
              <w:jc w:val="left"/>
            </w:pPr>
            <w:r>
              <w:t>M-</w:t>
            </w:r>
            <w:r w:rsidR="557A811D">
              <w:t>SM-0</w:t>
            </w:r>
            <w:r w:rsidR="00AA9BE3">
              <w:t>3</w:t>
            </w:r>
          </w:p>
        </w:tc>
        <w:tc>
          <w:tcPr>
            <w:tcW w:w="8190" w:type="dxa"/>
          </w:tcPr>
          <w:p w14:paraId="1F1BC300" w14:textId="6084A8A6" w:rsidR="64A280DC" w:rsidRDefault="00A07DCC" w:rsidP="28851B31">
            <w:pPr>
              <w:pStyle w:val="BodyText"/>
              <w:ind w:left="0"/>
              <w:jc w:val="left"/>
            </w:pPr>
            <w:r>
              <w:t>Call &amp; Video Call</w:t>
            </w:r>
          </w:p>
        </w:tc>
      </w:tr>
      <w:tr w:rsidR="70793CB5" w14:paraId="1092C2EF" w14:textId="77777777" w:rsidTr="3A7E5DA8">
        <w:tc>
          <w:tcPr>
            <w:tcW w:w="1710" w:type="dxa"/>
          </w:tcPr>
          <w:p w14:paraId="50168B5E" w14:textId="42B16C3C" w:rsidR="7EF7B0F9" w:rsidRDefault="7EF7B0F9" w:rsidP="04C4C7E9">
            <w:pPr>
              <w:pStyle w:val="BodyText"/>
              <w:ind w:left="0"/>
              <w:jc w:val="left"/>
            </w:pPr>
            <w:r>
              <w:t>M-</w:t>
            </w:r>
            <w:r w:rsidR="763A49B5">
              <w:t>SM-0</w:t>
            </w:r>
            <w:r w:rsidR="37B9DAE6">
              <w:t>4</w:t>
            </w:r>
          </w:p>
        </w:tc>
        <w:tc>
          <w:tcPr>
            <w:tcW w:w="8190" w:type="dxa"/>
          </w:tcPr>
          <w:p w14:paraId="5FA31818" w14:textId="456B7045" w:rsidR="4BEB35A9" w:rsidRDefault="00237F84" w:rsidP="2008AC53">
            <w:pPr>
              <w:pStyle w:val="BodyText"/>
              <w:ind w:left="0"/>
              <w:jc w:val="left"/>
            </w:pPr>
            <w:r>
              <w:t>Gửi dòng kí tự đã nhập</w:t>
            </w:r>
          </w:p>
        </w:tc>
      </w:tr>
      <w:tr w:rsidR="00971F8E" w14:paraId="13DE3D68" w14:textId="77777777" w:rsidTr="3A7E5DA8">
        <w:tc>
          <w:tcPr>
            <w:tcW w:w="1710" w:type="dxa"/>
          </w:tcPr>
          <w:p w14:paraId="78F89145" w14:textId="21BA959E" w:rsidR="00971F8E" w:rsidRDefault="00971F8E" w:rsidP="04C4C7E9">
            <w:pPr>
              <w:pStyle w:val="BodyText"/>
              <w:ind w:left="0"/>
            </w:pPr>
            <w:r>
              <w:t>M-SC-01</w:t>
            </w:r>
          </w:p>
        </w:tc>
        <w:tc>
          <w:tcPr>
            <w:tcW w:w="8190" w:type="dxa"/>
          </w:tcPr>
          <w:p w14:paraId="72E9F162" w14:textId="5562E66E" w:rsidR="00971F8E" w:rsidRDefault="00971F8E" w:rsidP="2008AC53">
            <w:pPr>
              <w:pStyle w:val="BodyText"/>
              <w:ind w:left="0"/>
            </w:pPr>
            <w:r>
              <w:t>Block tài khoản người dùng khác</w:t>
            </w:r>
          </w:p>
        </w:tc>
      </w:tr>
      <w:tr w:rsidR="00971F8E" w14:paraId="62987656" w14:textId="77777777" w:rsidTr="3A7E5DA8">
        <w:tc>
          <w:tcPr>
            <w:tcW w:w="1710" w:type="dxa"/>
          </w:tcPr>
          <w:p w14:paraId="27784723" w14:textId="7EA0C9DC" w:rsidR="00971F8E" w:rsidRDefault="00971F8E" w:rsidP="04C4C7E9">
            <w:pPr>
              <w:pStyle w:val="BodyText"/>
              <w:ind w:left="0"/>
            </w:pPr>
            <w:r>
              <w:t>M-SC-02</w:t>
            </w:r>
          </w:p>
        </w:tc>
        <w:tc>
          <w:tcPr>
            <w:tcW w:w="8190" w:type="dxa"/>
          </w:tcPr>
          <w:p w14:paraId="4C4DE008" w14:textId="04FC0096" w:rsidR="00971F8E" w:rsidRDefault="00971F8E" w:rsidP="2008AC53">
            <w:pPr>
              <w:pStyle w:val="BodyText"/>
              <w:ind w:left="0"/>
            </w:pPr>
            <w:r>
              <w:t>Khóa tài khoản</w:t>
            </w:r>
          </w:p>
        </w:tc>
      </w:tr>
    </w:tbl>
    <w:p w14:paraId="08043867" w14:textId="77777777" w:rsidR="00726121" w:rsidRDefault="00726121" w:rsidP="00726121"/>
    <w:p w14:paraId="63CB7525" w14:textId="77777777" w:rsidR="00726121" w:rsidRPr="00726121" w:rsidRDefault="00726121" w:rsidP="00726121"/>
    <w:p w14:paraId="08513968" w14:textId="77777777" w:rsidR="00726121" w:rsidRPr="00726121" w:rsidRDefault="00726121" w:rsidP="00726121"/>
    <w:p w14:paraId="2F0AC4C2" w14:textId="77777777" w:rsidR="00726121" w:rsidRPr="00726121" w:rsidRDefault="00726121" w:rsidP="00726121"/>
    <w:p w14:paraId="505E36C7" w14:textId="77777777" w:rsidR="00726121" w:rsidRPr="00726121" w:rsidRDefault="00726121" w:rsidP="00726121"/>
    <w:p w14:paraId="4327128C" w14:textId="77777777" w:rsidR="00726121" w:rsidRPr="00726121" w:rsidRDefault="00726121" w:rsidP="00726121"/>
    <w:p w14:paraId="7AE0F635" w14:textId="77777777" w:rsidR="00726121" w:rsidRPr="00726121" w:rsidRDefault="00726121" w:rsidP="00726121"/>
    <w:p w14:paraId="25270B0D" w14:textId="77777777" w:rsidR="00726121" w:rsidRPr="00726121" w:rsidRDefault="00726121" w:rsidP="00726121"/>
    <w:p w14:paraId="41C02193" w14:textId="77777777" w:rsidR="00726121" w:rsidRPr="00726121" w:rsidRDefault="00726121" w:rsidP="00726121"/>
    <w:p w14:paraId="2324FEDA" w14:textId="67EC8AE4" w:rsidR="00E2544D" w:rsidRDefault="00E2544D" w:rsidP="006F3D49">
      <w:pPr>
        <w:pStyle w:val="Heading1"/>
      </w:pPr>
      <w:bookmarkStart w:id="11" w:name="_Toc123029600"/>
      <w:r>
        <w:lastRenderedPageBreak/>
        <w:t>SYSTEM CONTEXT</w:t>
      </w:r>
      <w:bookmarkEnd w:id="11"/>
    </w:p>
    <w:p w14:paraId="7E5C06F8" w14:textId="1DE7595C" w:rsidR="62800611" w:rsidRDefault="58C32274" w:rsidP="45F10F56">
      <w:pPr>
        <w:pStyle w:val="BodyText"/>
        <w:ind w:left="0"/>
      </w:pPr>
      <w:r>
        <w:rPr>
          <w:noProof/>
        </w:rPr>
        <w:drawing>
          <wp:inline distT="0" distB="0" distL="0" distR="0" wp14:anchorId="76962A7B" wp14:editId="46C060DA">
            <wp:extent cx="6419506" cy="3657600"/>
            <wp:effectExtent l="0" t="0" r="0" b="0"/>
            <wp:docPr id="1238177223" name="Picture 123817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5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3985" w14:textId="3964A9B0" w:rsidR="45F10F56" w:rsidRDefault="45F10F56" w:rsidP="45F10F56">
      <w:pPr>
        <w:pStyle w:val="BodyText"/>
        <w:ind w:left="720"/>
      </w:pPr>
    </w:p>
    <w:p w14:paraId="5E78246A" w14:textId="77777777" w:rsidR="00E2544D" w:rsidRPr="00E2544D" w:rsidRDefault="00E2544D" w:rsidP="00E2544D">
      <w:pPr>
        <w:pStyle w:val="Heading2"/>
        <w:numPr>
          <w:ilvl w:val="0"/>
          <w:numId w:val="0"/>
        </w:numPr>
        <w:ind w:left="720"/>
      </w:pPr>
    </w:p>
    <w:p w14:paraId="4219EE51" w14:textId="77777777" w:rsidR="00DB5689" w:rsidRDefault="00DB5689" w:rsidP="006F3D49">
      <w:pPr>
        <w:pStyle w:val="Heading1"/>
      </w:pPr>
      <w:bookmarkStart w:id="12" w:name="_Toc123029601"/>
      <w:r>
        <w:lastRenderedPageBreak/>
        <w:t>USECASE DIAGRAM</w:t>
      </w:r>
      <w:bookmarkEnd w:id="12"/>
    </w:p>
    <w:p w14:paraId="77D88445" w14:textId="77777777" w:rsidR="00E2544D" w:rsidRDefault="00E2544D" w:rsidP="00E2544D">
      <w:pPr>
        <w:pStyle w:val="Heading2"/>
      </w:pPr>
      <w:bookmarkStart w:id="13" w:name="_Toc123029602"/>
      <w:r>
        <w:t>Danh sách actor thực hiện usecases</w:t>
      </w:r>
      <w:bookmarkEnd w:id="13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95"/>
        <w:gridCol w:w="1530"/>
        <w:gridCol w:w="5310"/>
      </w:tblGrid>
      <w:tr w:rsidR="00E2544D" w:rsidRPr="005D70FE" w14:paraId="47D027DE" w14:textId="77777777" w:rsidTr="006E6135">
        <w:tc>
          <w:tcPr>
            <w:tcW w:w="895" w:type="dxa"/>
            <w:vAlign w:val="bottom"/>
          </w:tcPr>
          <w:p w14:paraId="48574C05" w14:textId="77777777" w:rsidR="00E2544D" w:rsidRPr="005D70FE" w:rsidRDefault="00E2544D" w:rsidP="006E6135">
            <w:pPr>
              <w:pStyle w:val="BodyText"/>
              <w:ind w:left="0"/>
              <w:jc w:val="left"/>
              <w:rPr>
                <w:b/>
                <w:color w:val="000000" w:themeColor="text1"/>
              </w:rPr>
            </w:pPr>
            <w:r w:rsidRPr="005D70FE">
              <w:rPr>
                <w:b/>
                <w:color w:val="000000" w:themeColor="text1"/>
              </w:rPr>
              <w:t>STT</w:t>
            </w:r>
          </w:p>
        </w:tc>
        <w:tc>
          <w:tcPr>
            <w:tcW w:w="1530" w:type="dxa"/>
            <w:vAlign w:val="bottom"/>
          </w:tcPr>
          <w:p w14:paraId="580C2685" w14:textId="77777777" w:rsidR="00E2544D" w:rsidRPr="005D70FE" w:rsidRDefault="00E2544D" w:rsidP="006E6135">
            <w:pPr>
              <w:pStyle w:val="BodyText"/>
              <w:ind w:left="0"/>
              <w:jc w:val="left"/>
              <w:rPr>
                <w:b/>
                <w:color w:val="000000" w:themeColor="text1"/>
              </w:rPr>
            </w:pPr>
            <w:r w:rsidRPr="005D70FE">
              <w:rPr>
                <w:b/>
                <w:color w:val="000000" w:themeColor="text1"/>
              </w:rPr>
              <w:t>Actor</w:t>
            </w:r>
          </w:p>
        </w:tc>
        <w:tc>
          <w:tcPr>
            <w:tcW w:w="5310" w:type="dxa"/>
            <w:vAlign w:val="bottom"/>
          </w:tcPr>
          <w:p w14:paraId="652E99D3" w14:textId="77777777" w:rsidR="00E2544D" w:rsidRPr="005D70FE" w:rsidRDefault="00E2544D" w:rsidP="006E6135">
            <w:pPr>
              <w:pStyle w:val="BodyText"/>
              <w:ind w:left="0"/>
              <w:jc w:val="left"/>
              <w:rPr>
                <w:b/>
                <w:color w:val="000000" w:themeColor="text1"/>
              </w:rPr>
            </w:pPr>
            <w:r w:rsidRPr="005D70FE">
              <w:rPr>
                <w:b/>
                <w:color w:val="000000" w:themeColor="text1"/>
              </w:rPr>
              <w:t>Mô tả</w:t>
            </w:r>
          </w:p>
        </w:tc>
      </w:tr>
      <w:tr w:rsidR="00E2544D" w14:paraId="52852673" w14:textId="77777777" w:rsidTr="006E6135">
        <w:tc>
          <w:tcPr>
            <w:tcW w:w="895" w:type="dxa"/>
            <w:vAlign w:val="bottom"/>
          </w:tcPr>
          <w:p w14:paraId="17963EED" w14:textId="77777777" w:rsidR="00E2544D" w:rsidRDefault="00E2544D" w:rsidP="006E6135">
            <w:pPr>
              <w:pStyle w:val="BodyText"/>
              <w:spacing w:before="0" w:line="360" w:lineRule="auto"/>
              <w:ind w:left="0"/>
              <w:jc w:val="left"/>
            </w:pPr>
            <w:r>
              <w:t>1</w:t>
            </w:r>
          </w:p>
        </w:tc>
        <w:tc>
          <w:tcPr>
            <w:tcW w:w="1530" w:type="dxa"/>
            <w:vAlign w:val="bottom"/>
          </w:tcPr>
          <w:p w14:paraId="79F8C450" w14:textId="09E8F515" w:rsidR="00E2544D" w:rsidRPr="0054174B" w:rsidRDefault="0054174B" w:rsidP="006E6135">
            <w:pPr>
              <w:pStyle w:val="BodyText"/>
              <w:spacing w:before="0"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310" w:type="dxa"/>
            <w:vAlign w:val="bottom"/>
          </w:tcPr>
          <w:p w14:paraId="5790366F" w14:textId="3199CC2D" w:rsidR="00E2544D" w:rsidRPr="0054174B" w:rsidRDefault="0054174B" w:rsidP="006E6135">
            <w:pPr>
              <w:pStyle w:val="BodyText"/>
              <w:spacing w:before="0" w:line="360" w:lineRule="auto"/>
              <w:ind w:left="0"/>
              <w:jc w:val="left"/>
            </w:pPr>
            <w:r>
              <w:rPr>
                <w:lang w:val="en-US"/>
              </w:rPr>
              <w:t>N</w:t>
            </w:r>
            <w:r>
              <w:t>gười dùng</w:t>
            </w:r>
          </w:p>
        </w:tc>
      </w:tr>
    </w:tbl>
    <w:p w14:paraId="5AB01BB0" w14:textId="301DFFF0" w:rsidR="45F10F56" w:rsidRDefault="45F10F56"/>
    <w:p w14:paraId="6B70F954" w14:textId="77777777" w:rsidR="00E2544D" w:rsidRDefault="00E2544D" w:rsidP="00E2544D">
      <w:pPr>
        <w:pStyle w:val="Heading2"/>
      </w:pPr>
      <w:bookmarkStart w:id="14" w:name="_Toc123029603"/>
      <w:r>
        <w:t>Usecase diagram</w:t>
      </w:r>
      <w:bookmarkEnd w:id="14"/>
    </w:p>
    <w:p w14:paraId="6819F96F" w14:textId="6C86EBD5" w:rsidR="00E2544D" w:rsidRPr="00E2544D" w:rsidRDefault="79652C98" w:rsidP="00194035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0F12341B" wp14:editId="3756BC81">
            <wp:extent cx="5756710" cy="54595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571" cy="54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0325" w14:textId="77777777" w:rsidR="00D626E0" w:rsidRDefault="00DB5689" w:rsidP="006F3D49">
      <w:pPr>
        <w:pStyle w:val="Heading1"/>
      </w:pPr>
      <w:bookmarkStart w:id="15" w:name="_Toc123029604"/>
      <w:r>
        <w:lastRenderedPageBreak/>
        <w:t>USE</w:t>
      </w:r>
      <w:r w:rsidR="00734B74">
        <w:t>CASE</w:t>
      </w:r>
      <w:r>
        <w:t xml:space="preserve"> DESCRIPTION</w:t>
      </w:r>
      <w:bookmarkEnd w:id="15"/>
    </w:p>
    <w:tbl>
      <w:tblPr>
        <w:tblW w:w="10169" w:type="dxa"/>
        <w:tblLayout w:type="fixed"/>
        <w:tblLook w:val="04A0" w:firstRow="1" w:lastRow="0" w:firstColumn="1" w:lastColumn="0" w:noHBand="0" w:noVBand="1"/>
      </w:tblPr>
      <w:tblGrid>
        <w:gridCol w:w="1935"/>
        <w:gridCol w:w="2331"/>
        <w:gridCol w:w="5903"/>
      </w:tblGrid>
      <w:tr w:rsidR="5C2C6E26" w14:paraId="65203B30" w14:textId="77777777" w:rsidTr="002507A9">
        <w:trPr>
          <w:cantSplit/>
          <w:trHeight w:val="20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36251" w14:textId="7B7D98EF" w:rsidR="5C2C6E26" w:rsidRDefault="5C2C6E26" w:rsidP="002507A9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ID: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3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378BD" w14:textId="41131DFD" w:rsidR="002507A9" w:rsidRPr="002507A9" w:rsidRDefault="47C840B0" w:rsidP="002507A9">
            <w:pPr>
              <w:pStyle w:val="BodyText"/>
              <w:spacing w:before="0"/>
              <w:ind w:left="0"/>
            </w:pPr>
            <w:r w:rsidRPr="002507A9">
              <w:t>M-</w:t>
            </w:r>
            <w:r w:rsidR="002C2222">
              <w:t>LG-1</w:t>
            </w:r>
          </w:p>
        </w:tc>
        <w:tc>
          <w:tcPr>
            <w:tcW w:w="59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AC83C" w14:textId="1A043EA1" w:rsidR="5C2C6E26" w:rsidRDefault="5C2C6E26" w:rsidP="002507A9">
            <w:r w:rsidRPr="5C2C6E26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 xml:space="preserve">Requirement Ref: </w:t>
            </w:r>
            <w:r>
              <w:t>M-</w:t>
            </w:r>
            <w:r w:rsidR="002C2222">
              <w:t>LG</w:t>
            </w:r>
          </w:p>
        </w:tc>
      </w:tr>
      <w:tr w:rsidR="5C2C6E26" w14:paraId="67F32840" w14:textId="77777777" w:rsidTr="3E1BA0E1">
        <w:trPr>
          <w:trHeight w:val="25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99A4F6" w14:textId="22258D7D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Name: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CF035E" w14:textId="2ADB838A" w:rsidR="5C2C6E26" w:rsidRDefault="002C2222">
            <w:r>
              <w:t>Quên Mật Khẩu</w:t>
            </w:r>
          </w:p>
        </w:tc>
      </w:tr>
      <w:tr w:rsidR="5C2C6E26" w14:paraId="42EEA180" w14:textId="77777777" w:rsidTr="3E1BA0E1">
        <w:trPr>
          <w:trHeight w:val="31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7D2229" w14:textId="412ABE5F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Brief description: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F4DEAC" w14:textId="024F72CE" w:rsidR="5C2C6E26" w:rsidRDefault="009B68C9">
            <w:r>
              <w:t>User quên mật khẩu khi đăng nhập</w:t>
            </w:r>
          </w:p>
        </w:tc>
      </w:tr>
      <w:tr w:rsidR="5C2C6E26" w14:paraId="7F9D72B5" w14:textId="77777777" w:rsidTr="3E1BA0E1">
        <w:trPr>
          <w:trHeight w:val="270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F3758" w14:textId="52A5B3A3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Actors: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45CEF4" w14:textId="0A6217F7" w:rsidR="5C2C6E26" w:rsidRDefault="009B68C9">
            <w:r>
              <w:rPr>
                <w:rFonts w:ascii="Calibri" w:eastAsia="Calibri" w:hAnsi="Calibri" w:cs="Calibri"/>
              </w:rPr>
              <w:t>User</w:t>
            </w:r>
          </w:p>
        </w:tc>
      </w:tr>
      <w:tr w:rsidR="5C2C6E26" w14:paraId="0556BD71" w14:textId="77777777" w:rsidTr="3E1BA0E1">
        <w:trPr>
          <w:trHeight w:val="450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906E08" w14:textId="49915F2A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Pre-conditions: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FF7E1D" w14:textId="3295D8FB" w:rsidR="0005323F" w:rsidRDefault="0005323F">
            <w:pPr>
              <w:rPr>
                <w:rFonts w:ascii="Calibri" w:eastAsia="Calibri" w:hAnsi="Calibri" w:cs="Calibri"/>
                <w:lang w:val="vi"/>
              </w:rPr>
            </w:pPr>
            <w:r w:rsidRPr="5C2C6E26">
              <w:rPr>
                <w:rFonts w:ascii="Calibri" w:eastAsia="Calibri" w:hAnsi="Calibri" w:cs="Calibri"/>
                <w:lang w:val="vi"/>
              </w:rPr>
              <w:t>Actor đã</w:t>
            </w:r>
            <w:r>
              <w:rPr>
                <w:rFonts w:ascii="Calibri" w:eastAsia="Calibri" w:hAnsi="Calibri" w:cs="Calibri"/>
                <w:lang w:val="vi"/>
              </w:rPr>
              <w:t xml:space="preserve"> tải ứng dụng vào thiết bị</w:t>
            </w:r>
            <w:r w:rsidRPr="5C2C6E26">
              <w:rPr>
                <w:rFonts w:ascii="Calibri" w:eastAsia="Calibri" w:hAnsi="Calibri" w:cs="Calibri"/>
                <w:lang w:val="vi"/>
              </w:rPr>
              <w:t>.</w:t>
            </w:r>
          </w:p>
          <w:p w14:paraId="0B0943CE" w14:textId="65C3E39A" w:rsidR="5C2C6E26" w:rsidRDefault="5C2C6E26">
            <w:r w:rsidRPr="5C2C6E26">
              <w:rPr>
                <w:rFonts w:ascii="Calibri" w:eastAsia="Calibri" w:hAnsi="Calibri" w:cs="Calibri"/>
                <w:lang w:val="vi"/>
              </w:rPr>
              <w:t>Actor có tài khoản đã được kích hoạt.</w:t>
            </w:r>
            <w:r w:rsidRPr="5C2C6E26">
              <w:rPr>
                <w:rFonts w:ascii="Calibri" w:eastAsia="Calibri" w:hAnsi="Calibri" w:cs="Calibri"/>
              </w:rPr>
              <w:t xml:space="preserve"> </w:t>
            </w:r>
          </w:p>
          <w:p w14:paraId="79B96384" w14:textId="472D4914" w:rsidR="5C2C6E26" w:rsidRDefault="0005323F">
            <w:r>
              <w:t>Tình trạng kết nối mạng của thiết bị User ổn định.</w:t>
            </w:r>
          </w:p>
        </w:tc>
      </w:tr>
      <w:tr w:rsidR="5C2C6E26" w14:paraId="7A2EB401" w14:textId="77777777" w:rsidTr="3E1BA0E1">
        <w:trPr>
          <w:trHeight w:val="43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397754" w14:textId="48EF5B33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Post-conditions: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A18210" w14:textId="64E2EC24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Actor </w:t>
            </w:r>
            <w:r w:rsidR="0005323F">
              <w:rPr>
                <w:rFonts w:ascii="Calibri" w:eastAsia="Calibri" w:hAnsi="Calibri" w:cs="Calibri"/>
                <w:color w:val="000000" w:themeColor="text1"/>
              </w:rPr>
              <w:t xml:space="preserve">có được mật khẩu mới </w:t>
            </w:r>
          </w:p>
        </w:tc>
      </w:tr>
      <w:tr w:rsidR="5C2C6E26" w14:paraId="157782D4" w14:textId="77777777" w:rsidTr="3E1BA0E1">
        <w:trPr>
          <w:trHeight w:val="142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2B469D" w14:textId="025B66F9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Main Success flow: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EC3B4" w14:textId="41B3D19D" w:rsidR="5C2C6E26" w:rsidRDefault="5C2C6E26">
            <w:r w:rsidRPr="5C2C6E26">
              <w:rPr>
                <w:rFonts w:ascii="Calibri" w:eastAsia="Calibri" w:hAnsi="Calibri" w:cs="Calibri"/>
                <w:lang w:val="vi"/>
              </w:rPr>
              <w:t>1/ Actor chọn chức năng “</w:t>
            </w:r>
            <w:r w:rsidR="00D705E8">
              <w:rPr>
                <w:rFonts w:ascii="Calibri" w:eastAsia="Calibri" w:hAnsi="Calibri" w:cs="Calibri"/>
                <w:lang w:val="vi"/>
              </w:rPr>
              <w:t>Quên mật khẩu</w:t>
            </w:r>
            <w:r w:rsidRPr="5C2C6E26">
              <w:rPr>
                <w:rFonts w:ascii="Calibri" w:eastAsia="Calibri" w:hAnsi="Calibri" w:cs="Calibri"/>
                <w:lang w:val="vi"/>
              </w:rPr>
              <w:t xml:space="preserve">” trên màn hình </w:t>
            </w:r>
            <w:r w:rsidR="00D705E8">
              <w:rPr>
                <w:rFonts w:ascii="Calibri" w:eastAsia="Calibri" w:hAnsi="Calibri" w:cs="Calibri"/>
                <w:lang w:val="vi"/>
              </w:rPr>
              <w:t>Đăng nhập.</w:t>
            </w:r>
          </w:p>
          <w:p w14:paraId="750B94C6" w14:textId="7A60A222" w:rsidR="5C2C6E26" w:rsidRDefault="5C2C6E26">
            <w:r w:rsidRPr="5C2C6E26">
              <w:rPr>
                <w:rFonts w:ascii="Calibri" w:eastAsia="Calibri" w:hAnsi="Calibri" w:cs="Calibri"/>
                <w:lang w:val="vi"/>
              </w:rPr>
              <w:t xml:space="preserve">2/ </w:t>
            </w:r>
            <w:r w:rsidR="002E2C2B">
              <w:rPr>
                <w:rFonts w:ascii="Calibri" w:eastAsia="Calibri" w:hAnsi="Calibri" w:cs="Calibri"/>
                <w:lang w:val="vi"/>
              </w:rPr>
              <w:t xml:space="preserve">Actor sẽ được chuyển sang </w:t>
            </w:r>
            <w:r w:rsidR="00850104">
              <w:rPr>
                <w:rFonts w:ascii="Calibri" w:eastAsia="Calibri" w:hAnsi="Calibri" w:cs="Calibri"/>
                <w:lang w:val="vi"/>
              </w:rPr>
              <w:t>màn hình</w:t>
            </w:r>
            <w:r w:rsidR="002E2C2B">
              <w:rPr>
                <w:rFonts w:ascii="Calibri" w:eastAsia="Calibri" w:hAnsi="Calibri" w:cs="Calibri"/>
                <w:lang w:val="vi"/>
              </w:rPr>
              <w:t xml:space="preserve"> </w:t>
            </w:r>
            <w:r w:rsidR="00360CD1">
              <w:rPr>
                <w:rFonts w:ascii="Calibri" w:eastAsia="Calibri" w:hAnsi="Calibri" w:cs="Calibri"/>
                <w:lang w:val="vi"/>
              </w:rPr>
              <w:t>“Quên Mật Khẩu”.</w:t>
            </w:r>
          </w:p>
          <w:p w14:paraId="5E85DE7B" w14:textId="2F4F2AED" w:rsidR="5C2C6E26" w:rsidRDefault="5C2C6E26">
            <w:r w:rsidRPr="5C2C6E26">
              <w:rPr>
                <w:rFonts w:ascii="Calibri" w:eastAsia="Calibri" w:hAnsi="Calibri" w:cs="Calibri"/>
                <w:lang w:val="vi"/>
              </w:rPr>
              <w:t xml:space="preserve">3/ Actor </w:t>
            </w:r>
            <w:r w:rsidR="00360CD1">
              <w:rPr>
                <w:rFonts w:ascii="Calibri" w:eastAsia="Calibri" w:hAnsi="Calibri" w:cs="Calibri"/>
                <w:lang w:val="vi"/>
              </w:rPr>
              <w:t xml:space="preserve">cần nhập </w:t>
            </w:r>
            <w:r w:rsidR="00025494">
              <w:rPr>
                <w:rFonts w:ascii="Calibri" w:eastAsia="Calibri" w:hAnsi="Calibri" w:cs="Calibri"/>
                <w:lang w:val="vi"/>
              </w:rPr>
              <w:t xml:space="preserve">Email </w:t>
            </w:r>
            <w:r w:rsidR="00473D9F">
              <w:rPr>
                <w:rFonts w:ascii="Calibri" w:eastAsia="Calibri" w:hAnsi="Calibri" w:cs="Calibri"/>
                <w:lang w:val="vi"/>
              </w:rPr>
              <w:t>đã đăng kí từ trước để xác minh danh tính.</w:t>
            </w:r>
          </w:p>
          <w:p w14:paraId="09FED85E" w14:textId="77777777" w:rsidR="5C2C6E26" w:rsidRDefault="5C2C6E26">
            <w:pPr>
              <w:rPr>
                <w:rFonts w:ascii="Calibri" w:eastAsia="Calibri" w:hAnsi="Calibri" w:cs="Calibri"/>
                <w:lang w:val="vi"/>
              </w:rPr>
            </w:pPr>
            <w:r w:rsidRPr="5C2C6E26">
              <w:rPr>
                <w:rFonts w:ascii="Calibri" w:eastAsia="Calibri" w:hAnsi="Calibri" w:cs="Calibri"/>
                <w:lang w:val="vi"/>
              </w:rPr>
              <w:t xml:space="preserve">4/ </w:t>
            </w:r>
            <w:r w:rsidR="002C7F9D">
              <w:rPr>
                <w:rFonts w:ascii="Calibri" w:eastAsia="Calibri" w:hAnsi="Calibri" w:cs="Calibri"/>
                <w:lang w:val="vi"/>
              </w:rPr>
              <w:t>Sau khi nhập Email, Actor sẽ được gửi mã xác thực</w:t>
            </w:r>
            <w:r w:rsidR="00935CF4">
              <w:rPr>
                <w:rFonts w:ascii="Calibri" w:eastAsia="Calibri" w:hAnsi="Calibri" w:cs="Calibri"/>
                <w:lang w:val="vi"/>
              </w:rPr>
              <w:t xml:space="preserve"> 6 chữ số</w:t>
            </w:r>
            <w:r w:rsidR="002C7F9D">
              <w:rPr>
                <w:rFonts w:ascii="Calibri" w:eastAsia="Calibri" w:hAnsi="Calibri" w:cs="Calibri"/>
                <w:lang w:val="vi"/>
              </w:rPr>
              <w:t xml:space="preserve"> qua Email mà Actor đã đăng kí.</w:t>
            </w:r>
          </w:p>
          <w:p w14:paraId="0A481182" w14:textId="5E243C09" w:rsidR="00935CF4" w:rsidRDefault="00935CF4">
            <w:pPr>
              <w:rPr>
                <w:rFonts w:ascii="Calibri" w:eastAsia="Calibri" w:hAnsi="Calibri" w:cs="Calibri"/>
                <w:lang w:val="vi"/>
              </w:rPr>
            </w:pPr>
            <w:r>
              <w:rPr>
                <w:rFonts w:ascii="Calibri" w:eastAsia="Calibri" w:hAnsi="Calibri" w:cs="Calibri"/>
                <w:lang w:val="vi"/>
              </w:rPr>
              <w:t xml:space="preserve">5/ Actor khi nhập thành công mã xác thực </w:t>
            </w:r>
            <w:r w:rsidR="00DF4A53">
              <w:rPr>
                <w:rFonts w:ascii="Calibri" w:eastAsia="Calibri" w:hAnsi="Calibri" w:cs="Calibri"/>
                <w:lang w:val="vi"/>
              </w:rPr>
              <w:t xml:space="preserve">sẽ được huyển sang </w:t>
            </w:r>
            <w:r w:rsidR="00850104">
              <w:rPr>
                <w:rFonts w:ascii="Calibri" w:eastAsia="Calibri" w:hAnsi="Calibri" w:cs="Calibri"/>
                <w:lang w:val="vi"/>
              </w:rPr>
              <w:t>màn hình</w:t>
            </w:r>
            <w:r w:rsidR="00DF4A53">
              <w:rPr>
                <w:rFonts w:ascii="Calibri" w:eastAsia="Calibri" w:hAnsi="Calibri" w:cs="Calibri"/>
                <w:lang w:val="vi"/>
              </w:rPr>
              <w:t xml:space="preserve"> “Nhập mật khẩu mới”.</w:t>
            </w:r>
          </w:p>
          <w:p w14:paraId="19FB3B5E" w14:textId="6FEDF8CA" w:rsidR="00DF4A53" w:rsidRDefault="00DF4A53">
            <w:r>
              <w:rPr>
                <w:rFonts w:ascii="Calibri" w:eastAsia="Calibri" w:hAnsi="Calibri" w:cs="Calibri"/>
                <w:lang w:val="vi"/>
              </w:rPr>
              <w:t xml:space="preserve">6/ Sau khi nhập mật khẩu mới thành công, Hệ thống sẽ thông báo </w:t>
            </w:r>
            <w:r w:rsidR="003D33C5">
              <w:rPr>
                <w:rFonts w:ascii="Calibri" w:eastAsia="Calibri" w:hAnsi="Calibri" w:cs="Calibri"/>
                <w:lang w:val="vi"/>
              </w:rPr>
              <w:t xml:space="preserve">“Thay đổi mật khẩu thành công” và di chuyển về </w:t>
            </w:r>
            <w:r w:rsidR="00850104">
              <w:rPr>
                <w:rFonts w:ascii="Calibri" w:eastAsia="Calibri" w:hAnsi="Calibri" w:cs="Calibri"/>
                <w:lang w:val="vi"/>
              </w:rPr>
              <w:t>màn hình</w:t>
            </w:r>
            <w:r w:rsidR="003D33C5">
              <w:rPr>
                <w:rFonts w:ascii="Calibri" w:eastAsia="Calibri" w:hAnsi="Calibri" w:cs="Calibri"/>
                <w:lang w:val="vi"/>
              </w:rPr>
              <w:t xml:space="preserve"> Đăng Nhập.</w:t>
            </w:r>
          </w:p>
        </w:tc>
      </w:tr>
      <w:tr w:rsidR="5C2C6E26" w14:paraId="2E9A9C84" w14:textId="77777777" w:rsidTr="3E1BA0E1">
        <w:trPr>
          <w:trHeight w:val="61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ABC211" w14:textId="3CE8D0A8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Alternative flows: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8B18F3" w14:textId="6D4D1C36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lang w:val="vi"/>
              </w:rPr>
              <w:t>None.</w:t>
            </w:r>
            <w:r w:rsidRPr="5C2C6E26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5C2C6E26" w14:paraId="0D2EF36E" w14:textId="77777777" w:rsidTr="3E1BA0E1">
        <w:trPr>
          <w:trHeight w:val="1785"/>
        </w:trPr>
        <w:tc>
          <w:tcPr>
            <w:tcW w:w="1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86351E" w14:textId="145A0A6F" w:rsidR="5C2C6E26" w:rsidRDefault="5C2C6E26">
            <w:r w:rsidRPr="5C2C6E26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Exception flows:</w:t>
            </w:r>
            <w:r w:rsidRPr="5C2C6E26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234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F145BB" w14:textId="2B8DBB6B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lang w:val="vi"/>
              </w:rPr>
              <w:t>1/ Khi thực hiện Main flow và đến bước #3</w:t>
            </w:r>
            <w:r w:rsidRPr="5C2C6E26">
              <w:rPr>
                <w:rFonts w:ascii="Calibri" w:eastAsia="Calibri" w:hAnsi="Calibri" w:cs="Calibri"/>
              </w:rPr>
              <w:t xml:space="preserve"> </w:t>
            </w:r>
          </w:p>
          <w:p w14:paraId="4B2D59D2" w14:textId="570C3348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lang w:val="vi"/>
              </w:rPr>
              <w:t xml:space="preserve">Khi </w:t>
            </w:r>
            <w:r w:rsidR="00FE4469">
              <w:rPr>
                <w:rFonts w:ascii="Calibri" w:eastAsia="Calibri" w:hAnsi="Calibri" w:cs="Calibri"/>
                <w:lang w:val="vi"/>
              </w:rPr>
              <w:t xml:space="preserve">Email mà Actor nhập vào </w:t>
            </w:r>
            <w:r w:rsidR="00223E27">
              <w:rPr>
                <w:rFonts w:ascii="Calibri" w:eastAsia="Calibri" w:hAnsi="Calibri" w:cs="Calibri"/>
                <w:lang w:val="vi"/>
              </w:rPr>
              <w:t xml:space="preserve">chưa được đăng kí tài khoản nào, hệ thống thông báo “Email </w:t>
            </w:r>
            <w:r w:rsidR="009A462E">
              <w:rPr>
                <w:rFonts w:ascii="Calibri" w:eastAsia="Calibri" w:hAnsi="Calibri" w:cs="Calibri"/>
                <w:lang w:val="vi"/>
              </w:rPr>
              <w:t xml:space="preserve">không </w:t>
            </w:r>
            <w:r w:rsidR="000C7545">
              <w:rPr>
                <w:rFonts w:ascii="Calibri" w:eastAsia="Calibri" w:hAnsi="Calibri" w:cs="Calibri"/>
                <w:lang w:val="vi"/>
              </w:rPr>
              <w:t xml:space="preserve">được sử </w:t>
            </w:r>
            <w:r w:rsidR="005C3034">
              <w:rPr>
                <w:rFonts w:ascii="Calibri" w:eastAsia="Calibri" w:hAnsi="Calibri" w:cs="Calibri"/>
                <w:lang w:val="vi"/>
              </w:rPr>
              <w:t>dụng cho bất kì tài khoản nào</w:t>
            </w:r>
            <w:r w:rsidR="00223E27">
              <w:rPr>
                <w:rFonts w:ascii="Calibri" w:eastAsia="Calibri" w:hAnsi="Calibri" w:cs="Calibri"/>
                <w:lang w:val="vi"/>
              </w:rPr>
              <w:t>”</w:t>
            </w:r>
            <w:r w:rsidR="005C3034">
              <w:rPr>
                <w:rFonts w:ascii="Calibri" w:eastAsia="Calibri" w:hAnsi="Calibri" w:cs="Calibri"/>
                <w:lang w:val="vi"/>
              </w:rPr>
              <w:t>.</w:t>
            </w:r>
          </w:p>
          <w:p w14:paraId="34EED5C6" w14:textId="63870575" w:rsidR="5C2C6E26" w:rsidRDefault="5C2C6E26" w:rsidP="5C2C6E26">
            <w:pPr>
              <w:jc w:val="both"/>
            </w:pPr>
            <w:r w:rsidRPr="5C2C6E26">
              <w:rPr>
                <w:rFonts w:ascii="Calibri" w:eastAsia="Calibri" w:hAnsi="Calibri" w:cs="Calibri"/>
                <w:lang w:val="vi"/>
              </w:rPr>
              <w:t>2/ Khi thực hiện Main flow và đến bước #</w:t>
            </w:r>
            <w:r w:rsidR="00A07A33">
              <w:rPr>
                <w:rFonts w:ascii="Calibri" w:eastAsia="Calibri" w:hAnsi="Calibri" w:cs="Calibri"/>
                <w:lang w:val="vi"/>
              </w:rPr>
              <w:t>5</w:t>
            </w:r>
            <w:r w:rsidRPr="5C2C6E26">
              <w:rPr>
                <w:rFonts w:ascii="Calibri" w:eastAsia="Calibri" w:hAnsi="Calibri" w:cs="Calibri"/>
              </w:rPr>
              <w:t xml:space="preserve"> </w:t>
            </w:r>
          </w:p>
          <w:p w14:paraId="0CE15BB7" w14:textId="271DAE38" w:rsidR="5C2C6E26" w:rsidRDefault="5C2C6E26" w:rsidP="00A07A33">
            <w:pPr>
              <w:jc w:val="both"/>
              <w:rPr>
                <w:rFonts w:ascii="Calibri" w:eastAsia="Calibri" w:hAnsi="Calibri" w:cs="Calibri"/>
              </w:rPr>
            </w:pPr>
            <w:r w:rsidRPr="5C2C6E26">
              <w:rPr>
                <w:rFonts w:ascii="Calibri" w:eastAsia="Calibri" w:hAnsi="Calibri" w:cs="Calibri"/>
                <w:lang w:val="vi"/>
              </w:rPr>
              <w:t xml:space="preserve">Trường hợp </w:t>
            </w:r>
            <w:r w:rsidR="00A07A33">
              <w:rPr>
                <w:rFonts w:ascii="Calibri" w:eastAsia="Calibri" w:hAnsi="Calibri" w:cs="Calibri"/>
                <w:lang w:val="vi"/>
              </w:rPr>
              <w:t xml:space="preserve">Actor </w:t>
            </w:r>
            <w:r w:rsidR="00D61549">
              <w:t xml:space="preserve">nhập sai mã xác thực với Email quá 3 lần, hệ thống sẽ thông báo “Email của bạn không được xác thực” và </w:t>
            </w:r>
            <w:r w:rsidR="002D0F15">
              <w:t>quay về màn hình đăng nhập.</w:t>
            </w:r>
          </w:p>
        </w:tc>
      </w:tr>
    </w:tbl>
    <w:p w14:paraId="3AD1E386" w14:textId="77777777" w:rsidR="00C0083D" w:rsidRDefault="00C0083D"/>
    <w:tbl>
      <w:tblPr>
        <w:tblW w:w="10169" w:type="dxa"/>
        <w:tblLayout w:type="fixed"/>
        <w:tblLook w:val="04A0" w:firstRow="1" w:lastRow="0" w:firstColumn="1" w:lastColumn="0" w:noHBand="0" w:noVBand="1"/>
      </w:tblPr>
      <w:tblGrid>
        <w:gridCol w:w="2201"/>
        <w:gridCol w:w="2420"/>
        <w:gridCol w:w="5548"/>
      </w:tblGrid>
      <w:tr w:rsidR="69B9BD32" w14:paraId="46007B30" w14:textId="77777777" w:rsidTr="002507A9">
        <w:trPr>
          <w:trHeight w:val="397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3DD63F" w14:textId="785087FC" w:rsidR="69B9BD32" w:rsidRDefault="69B9BD32" w:rsidP="69B9BD32">
            <w:pPr>
              <w:jc w:val="both"/>
            </w:pPr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ID: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D26617" w14:textId="6B996AB5" w:rsidR="69B9BD32" w:rsidRPr="002507A9" w:rsidRDefault="69B9BD32" w:rsidP="002507A9">
            <w:pPr>
              <w:pStyle w:val="BodyText"/>
              <w:spacing w:before="0"/>
              <w:ind w:left="0"/>
              <w:rPr>
                <w:rFonts w:ascii="Calibri" w:eastAsia="Calibri" w:hAnsi="Calibri" w:cs="Calibri"/>
              </w:rPr>
            </w:pPr>
            <w:r>
              <w:t>M-</w:t>
            </w:r>
            <w:r w:rsidR="00D13099">
              <w:t>GC-03</w:t>
            </w:r>
          </w:p>
        </w:tc>
        <w:tc>
          <w:tcPr>
            <w:tcW w:w="5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E28390" w14:textId="7FC940C2" w:rsidR="69B9BD32" w:rsidRDefault="69B9BD32">
            <w:pPr>
              <w:rPr>
                <w:rFonts w:ascii="Calibri" w:eastAsia="Calibri" w:hAnsi="Calibri" w:cs="Calibri"/>
              </w:rPr>
            </w:pPr>
            <w:r w:rsidRPr="69B9BD32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 xml:space="preserve">Requirement Ref: </w:t>
            </w:r>
            <w:r w:rsidRPr="69B9BD32">
              <w:rPr>
                <w:rFonts w:ascii="Calibri" w:eastAsia="Calibri" w:hAnsi="Calibri" w:cs="Calibri"/>
                <w:lang w:val="vi"/>
              </w:rPr>
              <w:t>M-</w:t>
            </w:r>
            <w:r w:rsidR="00D13099">
              <w:rPr>
                <w:rFonts w:ascii="Calibri" w:eastAsia="Calibri" w:hAnsi="Calibri" w:cs="Calibri"/>
                <w:lang w:val="vi"/>
              </w:rPr>
              <w:t>GC</w:t>
            </w:r>
          </w:p>
        </w:tc>
      </w:tr>
      <w:tr w:rsidR="69B9BD32" w14:paraId="41C45D9F" w14:textId="77777777" w:rsidTr="3E1BA0E1">
        <w:trPr>
          <w:trHeight w:val="25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3A88D9" w14:textId="2027CE35" w:rsidR="69B9BD32" w:rsidRDefault="69B9BD32" w:rsidP="69B9BD32">
            <w:pPr>
              <w:jc w:val="both"/>
            </w:pPr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Name: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0C9BA6" w14:textId="3CB5EB71" w:rsidR="69B9BD32" w:rsidRDefault="00021FF3">
            <w:r>
              <w:t>T</w:t>
            </w:r>
            <w:r w:rsidR="00D73EB7">
              <w:t>ạo group chat</w:t>
            </w:r>
          </w:p>
        </w:tc>
      </w:tr>
      <w:tr w:rsidR="69B9BD32" w14:paraId="0A38FE1C" w14:textId="77777777" w:rsidTr="3E1BA0E1">
        <w:trPr>
          <w:trHeight w:val="31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E037E3" w14:textId="13AD5EFE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Brief description: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778112" w14:textId="240E88FC" w:rsidR="69B9BD32" w:rsidRDefault="00D16444">
            <w:r>
              <w:t>User tạo group chat</w:t>
            </w:r>
          </w:p>
        </w:tc>
      </w:tr>
      <w:tr w:rsidR="69B9BD32" w14:paraId="08F77487" w14:textId="77777777" w:rsidTr="3E1BA0E1">
        <w:trPr>
          <w:trHeight w:val="27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6579B9" w14:textId="46A1530C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Actors: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A9C58A" w14:textId="2EA55BA8" w:rsidR="69B9BD32" w:rsidRDefault="00D16444">
            <w:r>
              <w:rPr>
                <w:rFonts w:ascii="Calibri" w:eastAsia="Calibri" w:hAnsi="Calibri" w:cs="Calibri"/>
              </w:rPr>
              <w:t>User</w:t>
            </w:r>
          </w:p>
        </w:tc>
      </w:tr>
      <w:tr w:rsidR="69B9BD32" w14:paraId="680852D5" w14:textId="77777777" w:rsidTr="3E1BA0E1">
        <w:trPr>
          <w:trHeight w:val="45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968646" w14:textId="39B8FEC2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Pre-conditions: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643570" w14:textId="1C906E26" w:rsidR="00983636" w:rsidRPr="00983636" w:rsidRDefault="69B9BD32">
            <w:pPr>
              <w:rPr>
                <w:rFonts w:ascii="Calibri" w:eastAsia="Calibri" w:hAnsi="Calibri" w:cs="Calibri"/>
              </w:rPr>
            </w:pPr>
            <w:r w:rsidRPr="69B9BD32">
              <w:rPr>
                <w:rFonts w:ascii="Calibri" w:eastAsia="Calibri" w:hAnsi="Calibri" w:cs="Calibri"/>
                <w:lang w:val="vi"/>
              </w:rPr>
              <w:t>Actor có tài khoản đã được kích hoạt</w:t>
            </w:r>
          </w:p>
          <w:p w14:paraId="4D671D48" w14:textId="631AF75C" w:rsidR="69B9BD32" w:rsidRPr="00983636" w:rsidRDefault="69B9BD32">
            <w:pPr>
              <w:rPr>
                <w:rFonts w:ascii="Calibri" w:eastAsia="Calibri" w:hAnsi="Calibri" w:cs="Calibri"/>
                <w:lang w:val="vi"/>
              </w:rPr>
            </w:pPr>
            <w:r w:rsidRPr="69B9BD32">
              <w:rPr>
                <w:rFonts w:ascii="Calibri" w:eastAsia="Calibri" w:hAnsi="Calibri" w:cs="Calibri"/>
                <w:lang w:val="vi"/>
              </w:rPr>
              <w:t>Actor đã đăng nhập tài khoản của mình.</w:t>
            </w:r>
            <w:r w:rsidRPr="69B9BD32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9B9BD32" w14:paraId="7D659A3B" w14:textId="77777777" w:rsidTr="3E1BA0E1">
        <w:trPr>
          <w:trHeight w:val="43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393559" w14:textId="6FA924FE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Post-conditions: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01E7C2" w14:textId="331FFAD7" w:rsidR="69B9BD32" w:rsidRDefault="00CA442D" w:rsidP="69B9BD32">
            <w:pPr>
              <w:jc w:val="both"/>
            </w:pPr>
            <w:r>
              <w:t>Actor</w:t>
            </w:r>
            <w:r w:rsidR="00596218">
              <w:t xml:space="preserve"> tạo group chat thành công</w:t>
            </w:r>
          </w:p>
        </w:tc>
      </w:tr>
      <w:tr w:rsidR="69B9BD32" w14:paraId="655CD5E0" w14:textId="77777777" w:rsidTr="3E1BA0E1">
        <w:trPr>
          <w:trHeight w:val="142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DE30A5" w14:textId="1BAE8AFC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Main Success flow: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52025A" w14:textId="1D1A1ACF" w:rsidR="69B9BD32" w:rsidRDefault="69B9BD32">
            <w:r w:rsidRPr="69B9BD32">
              <w:rPr>
                <w:rFonts w:ascii="Calibri" w:eastAsia="Calibri" w:hAnsi="Calibri" w:cs="Calibri"/>
                <w:lang w:val="vi"/>
              </w:rPr>
              <w:t xml:space="preserve">1/ </w:t>
            </w:r>
            <w:r w:rsidR="00596218">
              <w:rPr>
                <w:rFonts w:ascii="Calibri" w:eastAsia="Calibri" w:hAnsi="Calibri" w:cs="Calibri"/>
                <w:lang w:val="vi"/>
              </w:rPr>
              <w:t>Actor chọn vào mục Group ( Nhóm )</w:t>
            </w:r>
          </w:p>
          <w:p w14:paraId="576620F3" w14:textId="1A5D3709" w:rsidR="69B9BD32" w:rsidRDefault="69B9BD32">
            <w:r w:rsidRPr="69B9BD32">
              <w:rPr>
                <w:rFonts w:ascii="Calibri" w:eastAsia="Calibri" w:hAnsi="Calibri" w:cs="Calibri"/>
                <w:lang w:val="vi"/>
              </w:rPr>
              <w:t>2/</w:t>
            </w:r>
            <w:r w:rsidR="00596218">
              <w:rPr>
                <w:rFonts w:ascii="Calibri" w:eastAsia="Calibri" w:hAnsi="Calibri" w:cs="Calibri"/>
                <w:lang w:val="vi"/>
              </w:rPr>
              <w:t xml:space="preserve"> Bấm vào nút </w:t>
            </w:r>
            <w:r w:rsidR="00A047B5">
              <w:rPr>
                <w:rFonts w:ascii="Calibri" w:eastAsia="Calibri" w:hAnsi="Calibri" w:cs="Calibri"/>
                <w:lang w:val="vi"/>
              </w:rPr>
              <w:t>dấu “+” ở phía dưới bên phải màn hình Group</w:t>
            </w:r>
            <w:r w:rsidRPr="69B9BD32">
              <w:rPr>
                <w:rFonts w:ascii="Calibri" w:eastAsia="Calibri" w:hAnsi="Calibri" w:cs="Calibri"/>
                <w:lang w:val="vi"/>
              </w:rPr>
              <w:t>.</w:t>
            </w:r>
            <w:r w:rsidRPr="69B9BD32">
              <w:rPr>
                <w:rFonts w:ascii="Calibri" w:eastAsia="Calibri" w:hAnsi="Calibri" w:cs="Calibri"/>
              </w:rPr>
              <w:t xml:space="preserve"> </w:t>
            </w:r>
          </w:p>
          <w:p w14:paraId="2CC12087" w14:textId="3C4D9DC1" w:rsidR="69B9BD32" w:rsidRDefault="69B9BD32">
            <w:r w:rsidRPr="69B9BD32">
              <w:rPr>
                <w:rFonts w:ascii="Calibri" w:eastAsia="Calibri" w:hAnsi="Calibri" w:cs="Calibri"/>
                <w:lang w:val="vi"/>
              </w:rPr>
              <w:t xml:space="preserve">3/ </w:t>
            </w:r>
            <w:r w:rsidR="00BD7DC0">
              <w:rPr>
                <w:rFonts w:ascii="Calibri" w:eastAsia="Calibri" w:hAnsi="Calibri" w:cs="Calibri"/>
                <w:lang w:val="vi"/>
              </w:rPr>
              <w:t>User chọn những người</w:t>
            </w:r>
            <w:r w:rsidR="0055496B">
              <w:rPr>
                <w:rFonts w:ascii="Calibri" w:eastAsia="Calibri" w:hAnsi="Calibri" w:cs="Calibri"/>
                <w:lang w:val="vi"/>
              </w:rPr>
              <w:t xml:space="preserve"> đã có</w:t>
            </w:r>
            <w:r w:rsidR="00BD7DC0">
              <w:rPr>
                <w:rFonts w:ascii="Calibri" w:eastAsia="Calibri" w:hAnsi="Calibri" w:cs="Calibri"/>
                <w:lang w:val="vi"/>
              </w:rPr>
              <w:t xml:space="preserve"> trong danh bạ </w:t>
            </w:r>
            <w:r w:rsidR="0055496B">
              <w:rPr>
                <w:rFonts w:ascii="Calibri" w:eastAsia="Calibri" w:hAnsi="Calibri" w:cs="Calibri"/>
                <w:lang w:val="vi"/>
              </w:rPr>
              <w:t>mình để thêm vào Group</w:t>
            </w:r>
          </w:p>
          <w:p w14:paraId="23AD068A" w14:textId="6D5622B4" w:rsidR="69B9BD32" w:rsidRDefault="69B9BD32">
            <w:r w:rsidRPr="69B9BD32">
              <w:rPr>
                <w:rFonts w:ascii="Calibri" w:eastAsia="Calibri" w:hAnsi="Calibri" w:cs="Calibri"/>
                <w:lang w:val="vi"/>
              </w:rPr>
              <w:t xml:space="preserve">4/ </w:t>
            </w:r>
            <w:r w:rsidR="00B76D5C">
              <w:rPr>
                <w:rFonts w:ascii="Calibri" w:eastAsia="Calibri" w:hAnsi="Calibri" w:cs="Calibri"/>
                <w:lang w:val="vi"/>
              </w:rPr>
              <w:t xml:space="preserve">Sau khi tạo thành công, </w:t>
            </w:r>
            <w:r w:rsidR="001F7001">
              <w:rPr>
                <w:rFonts w:ascii="Calibri" w:eastAsia="Calibri" w:hAnsi="Calibri" w:cs="Calibri"/>
                <w:lang w:val="vi"/>
              </w:rPr>
              <w:t>bên màn hình Group vẽ hiển thị ô chat Group mới với tên của những người thành viên trong group.</w:t>
            </w:r>
          </w:p>
        </w:tc>
      </w:tr>
      <w:tr w:rsidR="69B9BD32" w14:paraId="28707561" w14:textId="77777777" w:rsidTr="00E47647">
        <w:trPr>
          <w:trHeight w:val="547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4A4172" w14:textId="2E9E0EA5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Alternative flows: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6D435" w14:textId="22C64B7E" w:rsidR="69B9BD32" w:rsidRDefault="00E47647" w:rsidP="69B9BD32">
            <w:pPr>
              <w:jc w:val="both"/>
            </w:pPr>
            <w:r>
              <w:rPr>
                <w:rFonts w:ascii="Calibri" w:eastAsia="Calibri" w:hAnsi="Calibri" w:cs="Calibri"/>
                <w:lang w:val="vi"/>
              </w:rPr>
              <w:t>none</w:t>
            </w:r>
            <w:r w:rsidR="69B9BD32" w:rsidRPr="69B9BD32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9B9BD32" w14:paraId="0C318E83" w14:textId="77777777" w:rsidTr="00CA442D">
        <w:trPr>
          <w:trHeight w:val="831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E6149A" w14:textId="2E37E80C" w:rsidR="69B9BD32" w:rsidRDefault="69B9BD32">
            <w:r w:rsidRPr="69B9BD32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lastRenderedPageBreak/>
              <w:t>Exception flows:</w:t>
            </w:r>
            <w:r w:rsidRPr="69B9BD3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F274D" w14:textId="437217B5" w:rsidR="00CA442D" w:rsidRDefault="69B9BD32" w:rsidP="00CA442D">
            <w:pPr>
              <w:jc w:val="both"/>
            </w:pPr>
            <w:r w:rsidRPr="69B9BD32">
              <w:rPr>
                <w:rFonts w:ascii="Calibri" w:eastAsia="Calibri" w:hAnsi="Calibri" w:cs="Calibri"/>
                <w:lang w:val="vi"/>
              </w:rPr>
              <w:t>1/ Khi thực hiện Main flow và đến bước #</w:t>
            </w:r>
            <w:r w:rsidR="0008120A">
              <w:rPr>
                <w:rFonts w:ascii="Calibri" w:eastAsia="Calibri" w:hAnsi="Calibri" w:cs="Calibri"/>
                <w:lang w:val="vi"/>
              </w:rPr>
              <w:t>3</w:t>
            </w:r>
          </w:p>
          <w:p w14:paraId="16EEBBDC" w14:textId="7F7B7606" w:rsidR="00B15466" w:rsidRPr="00B15466" w:rsidRDefault="00B15466" w:rsidP="00CA442D">
            <w:pPr>
              <w:jc w:val="both"/>
            </w:pPr>
            <w:r>
              <w:t xml:space="preserve">Trường hợp </w:t>
            </w:r>
            <w:r w:rsidR="0008120A">
              <w:t>không thêm người vào để tạo group, hệ thống sẽ trả về thông báo “Một nhóm cần phải có trên 2 người mới được tạo”.</w:t>
            </w:r>
          </w:p>
          <w:p w14:paraId="27CB7189" w14:textId="7E49C573" w:rsidR="69B9BD32" w:rsidRDefault="69B9BD32" w:rsidP="69B9BD32">
            <w:pPr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1126EF6" w14:textId="77777777" w:rsidR="00C0083D" w:rsidRDefault="00C0083D"/>
    <w:tbl>
      <w:tblPr>
        <w:tblW w:w="10169" w:type="dxa"/>
        <w:tblLayout w:type="fixed"/>
        <w:tblLook w:val="04A0" w:firstRow="1" w:lastRow="0" w:firstColumn="1" w:lastColumn="0" w:noHBand="0" w:noVBand="1"/>
      </w:tblPr>
      <w:tblGrid>
        <w:gridCol w:w="2201"/>
        <w:gridCol w:w="2420"/>
        <w:gridCol w:w="5548"/>
      </w:tblGrid>
      <w:tr w:rsidR="625589CB" w14:paraId="7A9495D5" w14:textId="77777777" w:rsidTr="002507A9">
        <w:trPr>
          <w:trHeight w:val="89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87EF4" w14:textId="3521F52C" w:rsidR="625589CB" w:rsidRDefault="625589CB" w:rsidP="625589CB">
            <w:pPr>
              <w:jc w:val="both"/>
            </w:pPr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ID: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8BD4AD" w14:textId="714A44E0" w:rsidR="625589CB" w:rsidRDefault="7A79323F" w:rsidP="002507A9">
            <w:pPr>
              <w:pStyle w:val="BodyText"/>
              <w:spacing w:before="0"/>
              <w:ind w:left="0"/>
            </w:pPr>
            <w:r>
              <w:t>M-</w:t>
            </w:r>
            <w:r w:rsidR="002415AB">
              <w:t>SU</w:t>
            </w:r>
          </w:p>
        </w:tc>
        <w:tc>
          <w:tcPr>
            <w:tcW w:w="5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8248F7" w14:textId="4DCE2CD5" w:rsidR="625589CB" w:rsidRDefault="625589CB" w:rsidP="002507A9">
            <w:pPr>
              <w:pStyle w:val="BodyText"/>
              <w:spacing w:before="0"/>
              <w:ind w:left="0"/>
            </w:pPr>
            <w:r w:rsidRPr="625589CB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Requirement Ref:</w:t>
            </w:r>
            <w:r w:rsidRPr="625589CB">
              <w:rPr>
                <w:rFonts w:ascii="Calibri" w:eastAsia="Calibri" w:hAnsi="Calibri" w:cs="Calibri"/>
                <w:lang w:val="vi"/>
              </w:rPr>
              <w:t xml:space="preserve"> </w:t>
            </w:r>
            <w:r>
              <w:t>M-</w:t>
            </w:r>
            <w:r w:rsidR="002415AB">
              <w:t>SU</w:t>
            </w:r>
          </w:p>
        </w:tc>
      </w:tr>
      <w:tr w:rsidR="625589CB" w14:paraId="7EC0CCE7" w14:textId="77777777" w:rsidTr="3E1BA0E1">
        <w:trPr>
          <w:trHeight w:val="25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F39BBD" w14:textId="4B6E74A8" w:rsidR="625589CB" w:rsidRDefault="625589CB" w:rsidP="625589CB">
            <w:pPr>
              <w:jc w:val="both"/>
            </w:pPr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Name: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2EB7F8" w14:textId="79E018D0" w:rsidR="625589CB" w:rsidRDefault="002415AB">
            <w:r>
              <w:rPr>
                <w:rFonts w:ascii="Calibri" w:eastAsia="Calibri" w:hAnsi="Calibri" w:cs="Calibri"/>
              </w:rPr>
              <w:t>Tìm kiếm người dùng</w:t>
            </w:r>
          </w:p>
        </w:tc>
      </w:tr>
      <w:tr w:rsidR="625589CB" w14:paraId="483BE599" w14:textId="77777777" w:rsidTr="3E1BA0E1">
        <w:trPr>
          <w:trHeight w:val="31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177CB3" w14:textId="0BFCDA40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Brief description: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F6AD4C" w14:textId="7E4B3159" w:rsidR="625589CB" w:rsidRDefault="009440FE">
            <w:r>
              <w:rPr>
                <w:rFonts w:ascii="Calibri" w:eastAsia="Calibri" w:hAnsi="Calibri" w:cs="Calibri"/>
              </w:rPr>
              <w:t xml:space="preserve">Actor tìm kiếm người dùng khác </w:t>
            </w:r>
          </w:p>
        </w:tc>
      </w:tr>
      <w:tr w:rsidR="625589CB" w14:paraId="681A34BD" w14:textId="77777777" w:rsidTr="3E1BA0E1">
        <w:trPr>
          <w:trHeight w:val="27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D6315E" w14:textId="25A91AC7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Actors: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5BA100" w14:textId="2A85E8C3" w:rsidR="625589CB" w:rsidRDefault="009440FE">
            <w:r>
              <w:rPr>
                <w:rFonts w:ascii="Calibri" w:eastAsia="Calibri" w:hAnsi="Calibri" w:cs="Calibri"/>
              </w:rPr>
              <w:t>User</w:t>
            </w:r>
          </w:p>
        </w:tc>
      </w:tr>
      <w:tr w:rsidR="625589CB" w14:paraId="1A67B475" w14:textId="77777777" w:rsidTr="3E1BA0E1">
        <w:trPr>
          <w:trHeight w:val="6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B81EEC" w14:textId="185EEA4D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Pre-conditions: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0994A7" w14:textId="77777777" w:rsidR="625589CB" w:rsidRDefault="625589CB">
            <w:pPr>
              <w:rPr>
                <w:rFonts w:ascii="Calibri" w:eastAsia="Calibri" w:hAnsi="Calibri" w:cs="Calibri"/>
              </w:rPr>
            </w:pPr>
            <w:r w:rsidRPr="625589CB">
              <w:rPr>
                <w:rFonts w:ascii="Calibri" w:eastAsia="Calibri" w:hAnsi="Calibri" w:cs="Calibri"/>
                <w:lang w:val="vi"/>
              </w:rPr>
              <w:t>Actor đã có tài khoản được kích hoạt trên hệ thống.</w:t>
            </w:r>
            <w:r w:rsidRPr="625589CB">
              <w:rPr>
                <w:rFonts w:ascii="Calibri" w:eastAsia="Calibri" w:hAnsi="Calibri" w:cs="Calibri"/>
              </w:rPr>
              <w:t xml:space="preserve"> </w:t>
            </w:r>
          </w:p>
          <w:p w14:paraId="5C0B74F2" w14:textId="77777777" w:rsidR="0086715D" w:rsidRDefault="004172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đã cài đặt ứng dụng vào thiết bị.</w:t>
            </w:r>
          </w:p>
          <w:p w14:paraId="30BC3BD9" w14:textId="21B62E27" w:rsidR="0086715D" w:rsidRPr="0086715D" w:rsidRDefault="0086715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Tình trạng kết nối mạng ổn định.</w:t>
            </w:r>
          </w:p>
        </w:tc>
      </w:tr>
      <w:tr w:rsidR="625589CB" w14:paraId="17A240CC" w14:textId="77777777" w:rsidTr="3E1BA0E1">
        <w:trPr>
          <w:trHeight w:val="46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44EA66" w14:textId="34CAE767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Post-conditions: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4DCD35" w14:textId="796E5B8F" w:rsidR="625589CB" w:rsidRDefault="0086715D" w:rsidP="625589CB">
            <w:pPr>
              <w:jc w:val="both"/>
            </w:pPr>
            <w:r>
              <w:t>Actor tìm kiếm được người dùng mà họ muốn tìm</w:t>
            </w:r>
          </w:p>
        </w:tc>
      </w:tr>
      <w:tr w:rsidR="625589CB" w14:paraId="19DA0029" w14:textId="77777777" w:rsidTr="3E1BA0E1">
        <w:trPr>
          <w:trHeight w:val="9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998A3E" w14:textId="3E68E5D3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Main Success flow: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3BB13E" w14:textId="3983A0CA" w:rsidR="00DC3088" w:rsidRDefault="625589CB" w:rsidP="00DC3088">
            <w:pPr>
              <w:rPr>
                <w:rFonts w:ascii="Calibri" w:eastAsia="Calibri" w:hAnsi="Calibri" w:cs="Calibri"/>
                <w:lang w:val="vi"/>
              </w:rPr>
            </w:pPr>
            <w:r w:rsidRPr="625589CB">
              <w:rPr>
                <w:rFonts w:ascii="Calibri" w:eastAsia="Calibri" w:hAnsi="Calibri" w:cs="Calibri"/>
                <w:lang w:val="vi"/>
              </w:rPr>
              <w:t xml:space="preserve">1/ Actor </w:t>
            </w:r>
            <w:r w:rsidR="00DC3088">
              <w:rPr>
                <w:rFonts w:ascii="Calibri" w:eastAsia="Calibri" w:hAnsi="Calibri" w:cs="Calibri"/>
                <w:lang w:val="vi"/>
              </w:rPr>
              <w:t>bấm vào ô tìm kiếm</w:t>
            </w:r>
            <w:r w:rsidR="00045471">
              <w:rPr>
                <w:rFonts w:ascii="Calibri" w:eastAsia="Calibri" w:hAnsi="Calibri" w:cs="Calibri"/>
                <w:lang w:val="vi"/>
              </w:rPr>
              <w:t xml:space="preserve"> ở góc trên của màn hình.</w:t>
            </w:r>
          </w:p>
          <w:p w14:paraId="12DB6186" w14:textId="526221C8" w:rsidR="00045471" w:rsidRDefault="00045471" w:rsidP="00DC3088">
            <w:pPr>
              <w:rPr>
                <w:rFonts w:ascii="Calibri" w:eastAsia="Calibri" w:hAnsi="Calibri" w:cs="Calibri"/>
                <w:lang w:val="vi"/>
              </w:rPr>
            </w:pPr>
            <w:r>
              <w:rPr>
                <w:rFonts w:ascii="Calibri" w:eastAsia="Calibri" w:hAnsi="Calibri" w:cs="Calibri"/>
                <w:lang w:val="vi"/>
              </w:rPr>
              <w:t xml:space="preserve">2/ Actor </w:t>
            </w:r>
            <w:r w:rsidR="00F00CDF">
              <w:rPr>
                <w:rFonts w:ascii="Calibri" w:eastAsia="Calibri" w:hAnsi="Calibri" w:cs="Calibri"/>
                <w:lang w:val="vi"/>
              </w:rPr>
              <w:t>nhập các kí tự liên quan đến</w:t>
            </w:r>
            <w:r w:rsidR="00FE79BC">
              <w:rPr>
                <w:rFonts w:ascii="Calibri" w:eastAsia="Calibri" w:hAnsi="Calibri" w:cs="Calibri"/>
                <w:lang w:val="vi"/>
              </w:rPr>
              <w:t xml:space="preserve"> tên</w:t>
            </w:r>
            <w:r w:rsidR="00F00CDF">
              <w:rPr>
                <w:rFonts w:ascii="Calibri" w:eastAsia="Calibri" w:hAnsi="Calibri" w:cs="Calibri"/>
                <w:lang w:val="vi"/>
              </w:rPr>
              <w:t xml:space="preserve"> </w:t>
            </w:r>
            <w:r w:rsidR="00B52B9F">
              <w:rPr>
                <w:rFonts w:ascii="Calibri" w:eastAsia="Calibri" w:hAnsi="Calibri" w:cs="Calibri"/>
                <w:lang w:val="vi"/>
              </w:rPr>
              <w:t>người dùng cần tìm</w:t>
            </w:r>
          </w:p>
          <w:p w14:paraId="0D009B88" w14:textId="6EC92778" w:rsidR="00EF7C73" w:rsidRPr="00EF7C73" w:rsidRDefault="00B52B9F" w:rsidP="00DC3088">
            <w:pPr>
              <w:rPr>
                <w:rFonts w:ascii="Calibri" w:eastAsia="Calibri" w:hAnsi="Calibri" w:cs="Calibri"/>
                <w:lang w:val="vi"/>
              </w:rPr>
            </w:pPr>
            <w:r>
              <w:rPr>
                <w:rFonts w:ascii="Calibri" w:eastAsia="Calibri" w:hAnsi="Calibri" w:cs="Calibri"/>
                <w:lang w:val="vi"/>
              </w:rPr>
              <w:t>3/ Sau khi nhập</w:t>
            </w:r>
            <w:r w:rsidR="00D8600E">
              <w:rPr>
                <w:rFonts w:ascii="Calibri" w:eastAsia="Calibri" w:hAnsi="Calibri" w:cs="Calibri"/>
                <w:lang w:val="vi"/>
              </w:rPr>
              <w:t xml:space="preserve"> nếu có người dùng liên quan với kí tự đã nhập, hệ thống sẽ hiển </w:t>
            </w:r>
            <w:r w:rsidR="00EF7C73">
              <w:rPr>
                <w:rFonts w:ascii="Calibri" w:eastAsia="Calibri" w:hAnsi="Calibri" w:cs="Calibri"/>
                <w:lang w:val="vi"/>
              </w:rPr>
              <w:t>thị thông tin người dùng đó cho Actor xem.</w:t>
            </w:r>
          </w:p>
          <w:p w14:paraId="1B930638" w14:textId="29BB4606" w:rsidR="625589CB" w:rsidRDefault="625589CB"/>
        </w:tc>
      </w:tr>
      <w:tr w:rsidR="625589CB" w14:paraId="7169D889" w14:textId="77777777" w:rsidTr="003A4020">
        <w:trPr>
          <w:trHeight w:val="664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839E9" w14:textId="0AE0AF28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Alternative flows: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70FAB" w14:textId="794932B6" w:rsidR="625589CB" w:rsidRDefault="00423119" w:rsidP="625589CB">
            <w:pPr>
              <w:jc w:val="both"/>
            </w:pPr>
            <w:r>
              <w:t xml:space="preserve">1/ </w:t>
            </w:r>
            <w:r w:rsidR="00FE79BC">
              <w:t xml:space="preserve">Actor có thể nhập </w:t>
            </w:r>
            <w:r>
              <w:t>số điện thoại để tìm người dùng</w:t>
            </w:r>
          </w:p>
          <w:p w14:paraId="126CEDF5" w14:textId="726508E7" w:rsidR="00423119" w:rsidRDefault="00423119" w:rsidP="625589CB">
            <w:pPr>
              <w:jc w:val="both"/>
            </w:pPr>
            <w:r>
              <w:t>2/ Actor có thể nhập Email để tìm người dùng</w:t>
            </w:r>
          </w:p>
        </w:tc>
      </w:tr>
      <w:tr w:rsidR="625589CB" w14:paraId="2B0B8944" w14:textId="77777777" w:rsidTr="3E1BA0E1">
        <w:trPr>
          <w:trHeight w:val="88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ACD998" w14:textId="1DEB01FD" w:rsidR="625589CB" w:rsidRDefault="625589CB">
            <w:r w:rsidRPr="625589CB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Exception flows:</w:t>
            </w:r>
            <w:r w:rsidRPr="625589C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D0F6" w14:textId="5F225936" w:rsidR="0059550C" w:rsidRDefault="00E30135" w:rsidP="625589CB">
            <w:pPr>
              <w:jc w:val="both"/>
            </w:pPr>
            <w:r>
              <w:t xml:space="preserve">1/ </w:t>
            </w:r>
            <w:r w:rsidR="0059550C">
              <w:t>Khi thực hiên Main flow đến bước #3:</w:t>
            </w:r>
          </w:p>
          <w:p w14:paraId="1CF33716" w14:textId="7D3AC27C" w:rsidR="0059550C" w:rsidRDefault="0059550C" w:rsidP="625589CB">
            <w:pPr>
              <w:jc w:val="both"/>
            </w:pPr>
            <w:r>
              <w:t xml:space="preserve">Trường hợp không </w:t>
            </w:r>
            <w:r w:rsidR="00E30135">
              <w:t>tìm thấy người dùng liên quan với kí tự đã nhập, hệ thống sẽ hiển thị “Không có người dùng bạn tìm”</w:t>
            </w:r>
          </w:p>
        </w:tc>
      </w:tr>
    </w:tbl>
    <w:p w14:paraId="5B37A0B1" w14:textId="77777777" w:rsidR="00C0083D" w:rsidRDefault="00C0083D"/>
    <w:tbl>
      <w:tblPr>
        <w:tblW w:w="10169" w:type="dxa"/>
        <w:tblLayout w:type="fixed"/>
        <w:tblLook w:val="04A0" w:firstRow="1" w:lastRow="0" w:firstColumn="1" w:lastColumn="0" w:noHBand="0" w:noVBand="1"/>
      </w:tblPr>
      <w:tblGrid>
        <w:gridCol w:w="2201"/>
        <w:gridCol w:w="2420"/>
        <w:gridCol w:w="5548"/>
      </w:tblGrid>
      <w:tr w:rsidR="6C66D89E" w14:paraId="40241653" w14:textId="77777777" w:rsidTr="3E1BA0E1">
        <w:trPr>
          <w:trHeight w:val="27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69A074" w14:textId="3CD16B3B" w:rsidR="6C66D89E" w:rsidRDefault="6C66D89E" w:rsidP="6C66D89E">
            <w:pPr>
              <w:jc w:val="both"/>
            </w:pPr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ID: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4E950E" w14:textId="7DA352A2" w:rsidR="6C66D89E" w:rsidRDefault="5401F2CF" w:rsidP="002507A9">
            <w:pPr>
              <w:pStyle w:val="BodyText"/>
              <w:spacing w:before="0"/>
              <w:ind w:left="0"/>
            </w:pPr>
            <w:r>
              <w:t>M-</w:t>
            </w:r>
            <w:r w:rsidR="00E527C5">
              <w:t>EP</w:t>
            </w:r>
          </w:p>
        </w:tc>
        <w:tc>
          <w:tcPr>
            <w:tcW w:w="5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D8EB19" w14:textId="17C68D72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Requirement Ref:</w:t>
            </w:r>
            <w:r w:rsidRPr="6C66D89E">
              <w:rPr>
                <w:rFonts w:ascii="Calibri" w:eastAsia="Calibri" w:hAnsi="Calibri" w:cs="Calibri"/>
                <w:lang w:val="vi"/>
              </w:rPr>
              <w:t xml:space="preserve"> M-</w:t>
            </w:r>
            <w:r w:rsidR="00E527C5">
              <w:t>EP</w:t>
            </w:r>
          </w:p>
        </w:tc>
      </w:tr>
      <w:tr w:rsidR="6C66D89E" w14:paraId="17B03190" w14:textId="77777777" w:rsidTr="3E1BA0E1">
        <w:trPr>
          <w:trHeight w:val="25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B25A59" w14:textId="2B42C321" w:rsidR="6C66D89E" w:rsidRDefault="6C66D89E" w:rsidP="6C66D89E">
            <w:pPr>
              <w:jc w:val="both"/>
            </w:pPr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Name: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40581" w14:textId="77985BDC" w:rsidR="6C66D89E" w:rsidRDefault="00E527C5">
            <w:r>
              <w:t>Chỉnh sửa Profile người dùng</w:t>
            </w:r>
          </w:p>
        </w:tc>
      </w:tr>
      <w:tr w:rsidR="6C66D89E" w14:paraId="3718A0C1" w14:textId="77777777" w:rsidTr="3E1BA0E1">
        <w:trPr>
          <w:trHeight w:val="31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C07E37" w14:textId="38EED3FA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Brief description: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685D77" w14:textId="5BD666B0" w:rsidR="6C66D89E" w:rsidRDefault="00667268">
            <w:r>
              <w:t xml:space="preserve">Actor điều chỉnh profile bản thân </w:t>
            </w:r>
          </w:p>
        </w:tc>
      </w:tr>
      <w:tr w:rsidR="6C66D89E" w14:paraId="1B1ADB78" w14:textId="77777777" w:rsidTr="3E1BA0E1">
        <w:trPr>
          <w:trHeight w:val="27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36E8F3" w14:textId="3FFFC3E1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Actors: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3EDF25" w14:textId="1DB63C21" w:rsidR="6C66D89E" w:rsidRDefault="00E527C5">
            <w:r>
              <w:rPr>
                <w:rFonts w:ascii="Calibri" w:eastAsia="Calibri" w:hAnsi="Calibri" w:cs="Calibri"/>
              </w:rPr>
              <w:t>User</w:t>
            </w:r>
            <w:r w:rsidR="6C66D89E" w:rsidRPr="6C66D89E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C66D89E" w14:paraId="2B27EC0E" w14:textId="77777777" w:rsidTr="3E1BA0E1">
        <w:trPr>
          <w:trHeight w:val="6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643F4A" w14:textId="64B4429F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Pre-conditions: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5402F5" w14:textId="4F845E60" w:rsidR="6C66D89E" w:rsidRDefault="6C66D89E">
            <w:r w:rsidRPr="6C66D89E">
              <w:rPr>
                <w:rFonts w:ascii="Calibri" w:eastAsia="Calibri" w:hAnsi="Calibri" w:cs="Calibri"/>
                <w:lang w:val="vi"/>
              </w:rPr>
              <w:t xml:space="preserve">Actor </w:t>
            </w:r>
            <w:r w:rsidR="00667268">
              <w:rPr>
                <w:rFonts w:ascii="Calibri" w:eastAsia="Calibri" w:hAnsi="Calibri" w:cs="Calibri"/>
                <w:lang w:val="vi"/>
              </w:rPr>
              <w:t>cài đặt ứng dụng vào thiết bị</w:t>
            </w:r>
            <w:r w:rsidRPr="6C66D89E">
              <w:rPr>
                <w:rFonts w:ascii="Calibri" w:eastAsia="Calibri" w:hAnsi="Calibri" w:cs="Calibri"/>
                <w:lang w:val="vi"/>
              </w:rPr>
              <w:t>.</w:t>
            </w:r>
            <w:r w:rsidRPr="6C66D89E">
              <w:rPr>
                <w:rFonts w:ascii="Calibri" w:eastAsia="Calibri" w:hAnsi="Calibri" w:cs="Calibri"/>
              </w:rPr>
              <w:t xml:space="preserve"> </w:t>
            </w:r>
          </w:p>
          <w:p w14:paraId="22AE364D" w14:textId="245F2194" w:rsidR="6C66D89E" w:rsidRDefault="6C66D89E">
            <w:r w:rsidRPr="6C66D89E">
              <w:rPr>
                <w:rFonts w:ascii="Calibri" w:eastAsia="Calibri" w:hAnsi="Calibri" w:cs="Calibri"/>
                <w:lang w:val="vi"/>
              </w:rPr>
              <w:t>Actor đã có tài khoản được kích hoạ</w:t>
            </w:r>
            <w:r w:rsidR="004639B2">
              <w:rPr>
                <w:rFonts w:ascii="Calibri" w:eastAsia="Calibri" w:hAnsi="Calibri" w:cs="Calibri"/>
                <w:lang w:val="vi"/>
              </w:rPr>
              <w:t>t</w:t>
            </w:r>
            <w:r w:rsidRPr="6C66D89E">
              <w:rPr>
                <w:rFonts w:ascii="Calibri" w:eastAsia="Calibri" w:hAnsi="Calibri" w:cs="Calibri"/>
                <w:lang w:val="vi"/>
              </w:rPr>
              <w:t>.</w:t>
            </w:r>
            <w:r w:rsidRPr="6C66D89E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C66D89E" w14:paraId="07BD726F" w14:textId="77777777" w:rsidTr="004639B2">
        <w:trPr>
          <w:trHeight w:val="43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84A39C" w14:textId="1472F189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Post-conditions: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C9AA16" w14:textId="57CE0485" w:rsidR="6C66D89E" w:rsidRPr="004639B2" w:rsidRDefault="004639B2" w:rsidP="6C66D89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Actor thay đổi các thông tin trong profile.</w:t>
            </w:r>
          </w:p>
        </w:tc>
      </w:tr>
      <w:tr w:rsidR="6C66D89E" w14:paraId="7E5F71A5" w14:textId="77777777" w:rsidTr="3E1BA0E1">
        <w:trPr>
          <w:trHeight w:val="9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5854E9" w14:textId="46BB2304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Main Success flow: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038D59" w14:textId="77777777" w:rsidR="6C66D89E" w:rsidRDefault="0036245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1/ Actor chọn mục Profile ở góc dưới bên phải màn hình.</w:t>
            </w:r>
          </w:p>
          <w:p w14:paraId="45BBD83D" w14:textId="5F4263A4" w:rsidR="003C36C3" w:rsidRDefault="003C36C3" w:rsidP="003C36C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2/ Actor chọn mục Account vào màn hình Profile</w:t>
            </w:r>
          </w:p>
          <w:p w14:paraId="20714E8D" w14:textId="4F6652A6" w:rsidR="000F3335" w:rsidRDefault="000F3335" w:rsidP="003C36C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3/ Actor nhập mật khẩu hiện tại để xác minh chủ tài khoản.</w:t>
            </w:r>
          </w:p>
          <w:p w14:paraId="0DD10E57" w14:textId="200D8113" w:rsidR="000F3335" w:rsidRDefault="000F3335" w:rsidP="003C36C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4/ </w:t>
            </w:r>
            <w:r w:rsidR="001203D8">
              <w:rPr>
                <w:rFonts w:ascii="Calibri" w:eastAsia="Calibri" w:hAnsi="Calibri" w:cs="Calibri"/>
              </w:rPr>
              <w:t>Actor n</w:t>
            </w:r>
            <w:r>
              <w:rPr>
                <w:rFonts w:ascii="Calibri" w:eastAsia="Calibri" w:hAnsi="Calibri" w:cs="Calibri"/>
              </w:rPr>
              <w:t>hập vào ô mật khẩu m</w:t>
            </w:r>
            <w:r w:rsidR="001203D8">
              <w:rPr>
                <w:rFonts w:ascii="Calibri" w:eastAsia="Calibri" w:hAnsi="Calibri" w:cs="Calibri"/>
              </w:rPr>
              <w:t>ới để thay đổi mật khẩu</w:t>
            </w:r>
          </w:p>
          <w:p w14:paraId="58D2EA9A" w14:textId="7F00E05C" w:rsidR="000F3335" w:rsidRDefault="00C446D5" w:rsidP="003C36C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  <w:r w:rsidR="000F3335">
              <w:rPr>
                <w:rFonts w:ascii="Calibri" w:eastAsia="Calibri" w:hAnsi="Calibri" w:cs="Calibri"/>
              </w:rPr>
              <w:t>/ Sau khi nhập xong</w:t>
            </w:r>
            <w:r w:rsidR="001203D8">
              <w:rPr>
                <w:rFonts w:ascii="Calibri" w:eastAsia="Calibri" w:hAnsi="Calibri" w:cs="Calibri"/>
              </w:rPr>
              <w:t>, bấm Save để lưu lại thông tin sau khi đổi</w:t>
            </w:r>
          </w:p>
          <w:p w14:paraId="1197FE88" w14:textId="6BDF7B9B" w:rsidR="003C36C3" w:rsidRDefault="003C36C3"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C66D89E" w14:paraId="34D6DC9B" w14:textId="77777777" w:rsidTr="00DA7FBA">
        <w:trPr>
          <w:trHeight w:val="762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02F57" w14:textId="3A316986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Alternative flows: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D42981" w14:textId="6F92E9F6" w:rsidR="6C66D89E" w:rsidRDefault="00C446D5" w:rsidP="6C66D89E">
            <w:pPr>
              <w:jc w:val="both"/>
            </w:pPr>
            <w:r>
              <w:t xml:space="preserve">Actor có thể nhập tên </w:t>
            </w:r>
            <w:r w:rsidR="00551E66">
              <w:t>mới và ấn nút Save để lưu tên đã thay đổi.</w:t>
            </w:r>
          </w:p>
        </w:tc>
      </w:tr>
      <w:tr w:rsidR="6C66D89E" w14:paraId="61513457" w14:textId="77777777" w:rsidTr="3E1BA0E1">
        <w:trPr>
          <w:trHeight w:val="88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923FF0" w14:textId="2AD8C1E9" w:rsidR="6C66D89E" w:rsidRDefault="6C66D89E">
            <w:r w:rsidRPr="6C66D89E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Exception flows:</w:t>
            </w:r>
            <w:r w:rsidRPr="6C66D89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0903C5" w14:textId="5F2955E3" w:rsidR="6C66D89E" w:rsidRDefault="00DA7FBA" w:rsidP="6C66D89E">
            <w:pPr>
              <w:jc w:val="both"/>
              <w:rPr>
                <w:rFonts w:eastAsia="Segoe UI" w:cstheme="minorHAnsi"/>
              </w:rPr>
            </w:pPr>
            <w:r>
              <w:rPr>
                <w:rFonts w:eastAsia="Segoe UI" w:cstheme="minorHAnsi"/>
              </w:rPr>
              <w:t xml:space="preserve">1/ </w:t>
            </w:r>
            <w:r w:rsidR="00551E66">
              <w:rPr>
                <w:rFonts w:eastAsia="Segoe UI" w:cstheme="minorHAnsi"/>
              </w:rPr>
              <w:t>Khi thực hiên Main flow đến bước #</w:t>
            </w:r>
            <w:r>
              <w:rPr>
                <w:rFonts w:eastAsia="Segoe UI" w:cstheme="minorHAnsi"/>
              </w:rPr>
              <w:t>3 :</w:t>
            </w:r>
          </w:p>
          <w:p w14:paraId="185E8CF5" w14:textId="77777777" w:rsidR="00DA7FBA" w:rsidRDefault="00DA7FBA" w:rsidP="6C66D89E">
            <w:pPr>
              <w:jc w:val="both"/>
              <w:rPr>
                <w:rFonts w:eastAsia="Segoe UI" w:cstheme="minorHAnsi"/>
              </w:rPr>
            </w:pPr>
            <w:r>
              <w:rPr>
                <w:rFonts w:eastAsia="Segoe UI" w:cstheme="minorHAnsi"/>
              </w:rPr>
              <w:t>Trường hợp nhập sai mật khẩu cũ của tài khoản, hệ thống sẽ thông báo “Sai mật khẩu hiện tại”.</w:t>
            </w:r>
          </w:p>
          <w:p w14:paraId="650CD66A" w14:textId="77777777" w:rsidR="00DA7FBA" w:rsidRDefault="00DA7FBA" w:rsidP="6C66D89E">
            <w:pPr>
              <w:jc w:val="both"/>
              <w:rPr>
                <w:rFonts w:eastAsia="Segoe UI" w:cstheme="minorHAnsi"/>
              </w:rPr>
            </w:pPr>
            <w:r>
              <w:rPr>
                <w:rFonts w:eastAsia="Segoe UI" w:cstheme="minorHAnsi"/>
              </w:rPr>
              <w:lastRenderedPageBreak/>
              <w:t>2/ Khi thực hiện Main flow đến bước #4 :</w:t>
            </w:r>
          </w:p>
          <w:p w14:paraId="181F0AC3" w14:textId="588CD3FE" w:rsidR="00DA7FBA" w:rsidRPr="00551E66" w:rsidRDefault="00DA7FBA" w:rsidP="6C66D89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Trường hợp </w:t>
            </w:r>
            <w:r w:rsidR="00705519">
              <w:rPr>
                <w:rFonts w:cstheme="minorHAnsi"/>
              </w:rPr>
              <w:t>mật khẩu mới giống với mật khẩu hiện tại, hệ thống sẽ thông báo “Mật khẩu mới giống với mật khẩu hiện tại! Hãy nhập mật khẩu khác.”</w:t>
            </w:r>
          </w:p>
        </w:tc>
      </w:tr>
    </w:tbl>
    <w:p w14:paraId="327D0FC7" w14:textId="77777777" w:rsidR="002C4869" w:rsidRDefault="002C4869"/>
    <w:tbl>
      <w:tblPr>
        <w:tblW w:w="10169" w:type="dxa"/>
        <w:tblLayout w:type="fixed"/>
        <w:tblLook w:val="04A0" w:firstRow="1" w:lastRow="0" w:firstColumn="1" w:lastColumn="0" w:noHBand="0" w:noVBand="1"/>
      </w:tblPr>
      <w:tblGrid>
        <w:gridCol w:w="2201"/>
        <w:gridCol w:w="2420"/>
        <w:gridCol w:w="5548"/>
      </w:tblGrid>
      <w:tr w:rsidR="6B4E9D27" w14:paraId="4B380F8B" w14:textId="77777777" w:rsidTr="002C4869">
        <w:trPr>
          <w:trHeight w:val="414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5A5ED7" w14:textId="5FF1AFD4" w:rsidR="6B4E9D27" w:rsidRDefault="6B4E9D27" w:rsidP="002C4869">
            <w:pPr>
              <w:jc w:val="both"/>
            </w:pPr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ID: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A07291" w14:textId="2B498F83" w:rsidR="6B4E9D27" w:rsidRDefault="7AC00029" w:rsidP="002C4869">
            <w:pPr>
              <w:pStyle w:val="BodyText"/>
              <w:spacing w:before="0"/>
              <w:ind w:left="0"/>
            </w:pPr>
            <w:r>
              <w:t>M-</w:t>
            </w:r>
            <w:r w:rsidR="00A37814">
              <w:t>SC-02</w:t>
            </w:r>
          </w:p>
        </w:tc>
        <w:tc>
          <w:tcPr>
            <w:tcW w:w="55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60B492" w14:textId="45C78A4A" w:rsidR="6B4E9D27" w:rsidRPr="002C4869" w:rsidRDefault="6B4E9D27" w:rsidP="002C4869">
            <w:pPr>
              <w:pStyle w:val="BodyText"/>
              <w:spacing w:before="0"/>
              <w:ind w:left="0"/>
            </w:pPr>
            <w:r w:rsidRPr="6B4E9D2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Requirement Ref:</w:t>
            </w:r>
            <w:r w:rsidRPr="6B4E9D27">
              <w:rPr>
                <w:rFonts w:ascii="Calibri" w:eastAsia="Calibri" w:hAnsi="Calibri" w:cs="Calibri"/>
                <w:lang w:val="vi"/>
              </w:rPr>
              <w:t xml:space="preserve"> </w:t>
            </w:r>
            <w:r>
              <w:t>M-</w:t>
            </w:r>
            <w:r w:rsidR="00A37814">
              <w:t>SC</w:t>
            </w:r>
          </w:p>
        </w:tc>
      </w:tr>
      <w:tr w:rsidR="6B4E9D27" w14:paraId="4EF95B0B" w14:textId="77777777" w:rsidTr="002C4869">
        <w:trPr>
          <w:trHeight w:val="422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8FC8E" w14:textId="57F8DF11" w:rsidR="6B4E9D27" w:rsidRDefault="6B4E9D27" w:rsidP="6B4E9D27">
            <w:pPr>
              <w:jc w:val="both"/>
            </w:pPr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Use case Name: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6758AF" w14:textId="06975485" w:rsidR="6B4E9D27" w:rsidRDefault="00581E52">
            <w:r>
              <w:t>Khóa tài khoản</w:t>
            </w:r>
          </w:p>
        </w:tc>
      </w:tr>
      <w:tr w:rsidR="6B4E9D27" w14:paraId="45B83A81" w14:textId="77777777" w:rsidTr="3E1BA0E1">
        <w:trPr>
          <w:trHeight w:val="31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30DBF8" w14:textId="43CAB32F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Brief description: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EAC4ED" w14:textId="4000C6C7" w:rsidR="6B4E9D27" w:rsidRDefault="00B55EDB">
            <w:r>
              <w:t>Actor khóa tài khoản bản thân</w:t>
            </w:r>
          </w:p>
        </w:tc>
      </w:tr>
      <w:tr w:rsidR="6B4E9D27" w14:paraId="60B2FDD8" w14:textId="77777777" w:rsidTr="3E1BA0E1">
        <w:trPr>
          <w:trHeight w:val="27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58A5CE" w14:textId="48E3F819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Actors: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02070A" w14:textId="6D4221D8" w:rsidR="6B4E9D27" w:rsidRDefault="00E527C5">
            <w:r>
              <w:t>User</w:t>
            </w:r>
          </w:p>
        </w:tc>
      </w:tr>
      <w:tr w:rsidR="6B4E9D27" w14:paraId="58E6ADFC" w14:textId="77777777" w:rsidTr="3E1BA0E1">
        <w:trPr>
          <w:trHeight w:val="6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9710E4" w14:textId="0EE9FD62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Pre-conditions: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E777D1" w14:textId="77777777" w:rsidR="6B4E9D27" w:rsidRDefault="006E4351">
            <w:r>
              <w:t>Actor</w:t>
            </w:r>
            <w:r w:rsidR="0001435B">
              <w:t xml:space="preserve"> đã cài đặt ứng dụng vào thiết bị</w:t>
            </w:r>
          </w:p>
          <w:p w14:paraId="488BCBE1" w14:textId="0DAEBBFF" w:rsidR="0001435B" w:rsidRDefault="0001435B">
            <w:r>
              <w:t xml:space="preserve">Actor </w:t>
            </w:r>
            <w:r w:rsidR="00770D04">
              <w:t>có tài khoản đã được kích hoạt</w:t>
            </w:r>
          </w:p>
        </w:tc>
      </w:tr>
      <w:tr w:rsidR="6B4E9D27" w14:paraId="059D9C7C" w14:textId="77777777" w:rsidTr="00770D04">
        <w:trPr>
          <w:trHeight w:val="539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B825E7" w14:textId="0775FDBC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Post-conditions: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721EBD" w14:textId="774675AD" w:rsidR="6B4E9D27" w:rsidRDefault="00770D04" w:rsidP="6B4E9D27">
            <w:pPr>
              <w:jc w:val="both"/>
            </w:pPr>
            <w:r>
              <w:t>Tài khoản Actor sẽ được khóa lại</w:t>
            </w:r>
          </w:p>
        </w:tc>
      </w:tr>
      <w:tr w:rsidR="00465E1B" w14:paraId="3DFA8BC1" w14:textId="77777777" w:rsidTr="3E1BA0E1">
        <w:trPr>
          <w:trHeight w:val="990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AF5876" w14:textId="5DC01B1A" w:rsidR="00465E1B" w:rsidRDefault="00465E1B" w:rsidP="00465E1B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Main Success flow: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B97C7B" w14:textId="77777777" w:rsidR="00465E1B" w:rsidRDefault="00465E1B" w:rsidP="00465E1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1/ Actor chọn mục Profile ở góc dưới bên phải màn hình.</w:t>
            </w:r>
          </w:p>
          <w:p w14:paraId="69E96AC6" w14:textId="5F2F72CC" w:rsidR="00465E1B" w:rsidRDefault="00465E1B" w:rsidP="00465E1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2/ Actor chọn mục Security để vào màn hình Bảo mật.</w:t>
            </w:r>
          </w:p>
          <w:p w14:paraId="5F19B19C" w14:textId="2C784D66" w:rsidR="00465E1B" w:rsidRDefault="00465E1B" w:rsidP="00465E1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3/ Actor chọn mục Account Lock để khóa tài khoản.</w:t>
            </w:r>
          </w:p>
          <w:p w14:paraId="77BF9E70" w14:textId="24843633" w:rsidR="00465E1B" w:rsidRDefault="00465E1B" w:rsidP="00465E1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4/ Sau khi </w:t>
            </w:r>
            <w:r w:rsidR="007E69E2">
              <w:rPr>
                <w:rFonts w:ascii="Calibri" w:eastAsia="Calibri" w:hAnsi="Calibri" w:cs="Calibri"/>
              </w:rPr>
              <w:t>chọn mục Account Lock, hệ thống sẽ hỏi Actor “Bạn có chắc chắn khóa tài khoản này không ?”</w:t>
            </w:r>
          </w:p>
          <w:p w14:paraId="0DC7B581" w14:textId="5DFCA74A" w:rsidR="007E69E2" w:rsidRDefault="007E69E2" w:rsidP="00465E1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5/ Nếu người dùng bấm vào </w:t>
            </w:r>
            <w:r w:rsidR="006F5B72">
              <w:rPr>
                <w:rFonts w:ascii="Calibri" w:eastAsia="Calibri" w:hAnsi="Calibri" w:cs="Calibri"/>
              </w:rPr>
              <w:t>“Chắc chắn”</w:t>
            </w:r>
            <w:r>
              <w:rPr>
                <w:rFonts w:ascii="Calibri" w:eastAsia="Calibri" w:hAnsi="Calibri" w:cs="Calibri"/>
              </w:rPr>
              <w:t xml:space="preserve"> , hệ thống sẽ báo lại cho Actor “</w:t>
            </w:r>
            <w:r w:rsidR="00DF0BF8">
              <w:rPr>
                <w:rFonts w:ascii="Calibri" w:eastAsia="Calibri" w:hAnsi="Calibri" w:cs="Calibri"/>
              </w:rPr>
              <w:t>Tài khoản của bạn đã bị khóa</w:t>
            </w:r>
            <w:r>
              <w:rPr>
                <w:rFonts w:ascii="Calibri" w:eastAsia="Calibri" w:hAnsi="Calibri" w:cs="Calibri"/>
              </w:rPr>
              <w:t>”</w:t>
            </w:r>
            <w:r w:rsidR="00DF0BF8">
              <w:rPr>
                <w:rFonts w:ascii="Calibri" w:eastAsia="Calibri" w:hAnsi="Calibri" w:cs="Calibri"/>
              </w:rPr>
              <w:t xml:space="preserve"> và quay về màn hình đăng nhập</w:t>
            </w:r>
          </w:p>
          <w:p w14:paraId="1F68EC05" w14:textId="0D2E16B1" w:rsidR="00465E1B" w:rsidRDefault="00465E1B" w:rsidP="00465E1B"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B4E9D27" w14:paraId="41367FF3" w14:textId="77777777" w:rsidTr="00DF0BF8">
        <w:trPr>
          <w:trHeight w:val="507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47CDB3" w14:textId="78EDCBFE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Alternative flows: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AA83F4" w14:textId="0C2D7956" w:rsidR="6B4E9D27" w:rsidRDefault="00DF0BF8" w:rsidP="6B4E9D27">
            <w:pPr>
              <w:jc w:val="both"/>
            </w:pPr>
            <w:r>
              <w:t>None</w:t>
            </w:r>
          </w:p>
        </w:tc>
      </w:tr>
      <w:tr w:rsidR="6B4E9D27" w14:paraId="54B91451" w14:textId="77777777" w:rsidTr="3E1BA0E1">
        <w:trPr>
          <w:trHeight w:val="885"/>
        </w:trPr>
        <w:tc>
          <w:tcPr>
            <w:tcW w:w="22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7C4592" w14:textId="461F04CB" w:rsidR="6B4E9D27" w:rsidRDefault="6B4E9D27">
            <w:r w:rsidRPr="6B4E9D2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lang w:val="vi"/>
              </w:rPr>
              <w:t>Exception flows:</w:t>
            </w:r>
            <w:r w:rsidRPr="6B4E9D2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96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059AF9" w14:textId="77777777" w:rsidR="6B4E9D27" w:rsidRDefault="00525FE4" w:rsidP="6B4E9D27">
            <w:pPr>
              <w:jc w:val="both"/>
            </w:pPr>
            <w:r>
              <w:t>Khi thực hiện Main flow đến bước #4 :</w:t>
            </w:r>
          </w:p>
          <w:p w14:paraId="02F0B689" w14:textId="02592FD0" w:rsidR="00525FE4" w:rsidRDefault="00525FE4" w:rsidP="6B4E9D27">
            <w:pPr>
              <w:jc w:val="both"/>
            </w:pPr>
            <w:r>
              <w:t xml:space="preserve">Trường hợp người dùng chọn </w:t>
            </w:r>
            <w:r w:rsidR="006F5B72">
              <w:t>“Không”, hệ thống sẽ tắt ô hỏi người dùng và cho Actor sử dụng tiếp ứng dụng.</w:t>
            </w:r>
          </w:p>
        </w:tc>
      </w:tr>
    </w:tbl>
    <w:p w14:paraId="4651EE04" w14:textId="77777777" w:rsidR="00DB5689" w:rsidRPr="00DB5689" w:rsidRDefault="00DB5689" w:rsidP="00DB5689">
      <w:pPr>
        <w:pStyle w:val="Heading1"/>
      </w:pPr>
      <w:bookmarkStart w:id="16" w:name="OLE_LINK9"/>
      <w:bookmarkStart w:id="17" w:name="_Toc123029605"/>
      <w:r>
        <w:lastRenderedPageBreak/>
        <w:t>QUALITY ATTRIBUTE DRIVEN WORKSHEET</w:t>
      </w:r>
      <w:bookmarkEnd w:id="17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790"/>
        <w:gridCol w:w="6570"/>
      </w:tblGrid>
      <w:tr w:rsidR="620F5187" w14:paraId="5CEDE0E5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bookmarkEnd w:id="16"/>
          <w:p w14:paraId="188B7D04" w14:textId="4471301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Number: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0D1647" w14:textId="76A1AED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Chat App </w:t>
            </w:r>
          </w:p>
        </w:tc>
      </w:tr>
      <w:tr w:rsidR="620F5187" w14:paraId="52FCDA6C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3DA958" w14:textId="42246BC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Description: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2CDD78" w14:textId="6B7B2FFB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Khi phát hiện sai mật khẩu, hệ thống sẽ không cho phép truy cập và nhắc người dùng nhập mật khẩu khác.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1401C334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B251F2" w14:textId="2569E4C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Business Goals: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4BB6FE" w14:textId="49D74D7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Security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3E2D58F2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2A9C12" w14:textId="643403C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Relevant Quality: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7C5938" w14:textId="1A2760C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Security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7B7ACEA2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CAC44E" w14:textId="1B00497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Attributes: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59584C" w14:textId="61CBA41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Security, 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48FE161B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FD101E" w14:textId="4C6C73B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Components: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68E645" w14:textId="11AA445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Người dùng, Trang đăng nhập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13223B42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5CC073" w14:textId="3C6685E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066221" w14:textId="55A5FFE0" w:rsidR="620F5187" w:rsidRDefault="620F5187" w:rsidP="620F5187">
            <w:pPr>
              <w:jc w:val="both"/>
            </w:pPr>
            <w:r w:rsidRPr="620F5187">
              <w:rPr>
                <w:rFonts w:ascii="Times New Roman" w:eastAsia="Times New Roman" w:hAnsi="Times New Roman" w:cs="Times New Roman"/>
                <w:lang w:val="vi"/>
              </w:rPr>
              <w:t>Đã nhập sai mật khẩu</w:t>
            </w:r>
            <w:r w:rsidRPr="620F518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620F5187" w14:paraId="47B47339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0AD3E3" w14:textId="11A5766E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 Source: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03AAB4" w14:textId="157D2B87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User dung app </w:t>
            </w:r>
          </w:p>
        </w:tc>
      </w:tr>
      <w:tr w:rsidR="620F5187" w14:paraId="4EEDED35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03BEE6" w14:textId="36F92E6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Environment: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E442A" w14:textId="4D3DC29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Hệ thống đang bật, sẵn sàng chấp nhận mật khẩu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265D375E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C30078" w14:textId="60561DA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Artifact: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9D89AD" w14:textId="7EEE5D15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Nhập khóa dữ liệu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1E6A84EE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9174F7" w14:textId="0FE6DD8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Response: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5EA79" w14:textId="1D2501F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Hệ thống ngừng truy cập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42F2B3F6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B225FB" w14:textId="215043F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Measure: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8F5EF1" w14:textId="7635E81E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2 giây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1633A896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2333A2" w14:textId="54FDF51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Questions: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26B2B9" w14:textId="63FBBDF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Người dùng có thể nhập mật khẩu bao nhiêu lần? Có thể là kẻ xâm nhập, tin tặc đang cố gắng xâm nhập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238708EF" w14:textId="77777777" w:rsidTr="620F5187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A4ACF3" w14:textId="0AA2C267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Issues: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9944D" w14:textId="1863282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hệ thống, không phải người dùng thực.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6313B1C6" w14:textId="3E63B3BD" w:rsidR="00635986" w:rsidRDefault="4ED99ACC" w:rsidP="620F5187">
      <w:r w:rsidRPr="620F5187">
        <w:rPr>
          <w:rFonts w:ascii="Calibri" w:eastAsia="Calibri" w:hAnsi="Calibri" w:cs="Calibri"/>
          <w:lang w:val="vi"/>
        </w:rPr>
        <w:t xml:space="preserve"> </w:t>
      </w:r>
      <w:r w:rsidRPr="620F5187">
        <w:rPr>
          <w:rFonts w:ascii="Calibri" w:eastAsia="Calibri" w:hAnsi="Calibri" w:cs="Calibri"/>
        </w:rPr>
        <w:t xml:space="preserve"> </w:t>
      </w:r>
    </w:p>
    <w:p w14:paraId="62DEF3D8" w14:textId="52626C2D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p w14:paraId="0752303D" w14:textId="2C2D5EE7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p w14:paraId="080046AE" w14:textId="7D61230B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6480"/>
      </w:tblGrid>
      <w:tr w:rsidR="620F5187" w14:paraId="07C5D5BB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50EF71" w14:textId="475444E7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Number: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433AB" w14:textId="4CFBB92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Chat App </w:t>
            </w:r>
          </w:p>
        </w:tc>
      </w:tr>
      <w:tr w:rsidR="620F5187" w14:paraId="26EC0AB9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677274" w14:textId="3FE367DE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Description: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C7E5C4" w14:textId="4814D21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Khi user muốn tiềm kiếm 1 user khác để gửi tin nhắn cho user đó </w:t>
            </w:r>
            <w:r w:rsidRPr="620F5187">
              <w:rPr>
                <w:rFonts w:ascii="Calibri" w:eastAsia="Calibri" w:hAnsi="Calibri" w:cs="Calibri"/>
                <w:lang w:val="vi"/>
              </w:rPr>
              <w:t xml:space="preserve"> 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0747DC4D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F38F22" w14:textId="454FBCA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Business Goals: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8971E" w14:textId="1A3D6B9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3E16E73F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5EF91" w14:textId="24FF2C9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Relevant Quality: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E1D21B" w14:textId="29FD5EC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50CDBCD3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14898" w14:textId="238C008D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Attributes: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2407AF" w14:textId="291F2F3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5D87E466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CA476" w14:textId="0C3CC7D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Components: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9FA69B" w14:textId="597148D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>user</w:t>
            </w:r>
            <w:r w:rsidRPr="620F5187">
              <w:rPr>
                <w:rFonts w:ascii="Calibri" w:eastAsia="Calibri" w:hAnsi="Calibri" w:cs="Calibri"/>
                <w:lang w:val="vi"/>
              </w:rPr>
              <w:t xml:space="preserve"> 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4B66308C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127F5C" w14:textId="7BEF79CB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14F908" w14:textId="6FCA1FBB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 xml:space="preserve">Người dùng thực hiện </w:t>
            </w:r>
            <w:r w:rsidRPr="620F5187">
              <w:rPr>
                <w:rFonts w:ascii="Calibri" w:eastAsia="Calibri" w:hAnsi="Calibri" w:cs="Calibri"/>
              </w:rPr>
              <w:t>tìm user mà mình muốn nhắn</w:t>
            </w:r>
          </w:p>
        </w:tc>
      </w:tr>
      <w:tr w:rsidR="620F5187" w14:paraId="7CCBBDD4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E2BD4" w14:textId="12EE4B65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 Source: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C6D8BA" w14:textId="501484DF" w:rsidR="620F5187" w:rsidRDefault="620F5187" w:rsidP="620F5187">
            <w:pPr>
              <w:jc w:val="both"/>
            </w:pPr>
            <w:r w:rsidRPr="620F5187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620F5187" w14:paraId="772F6981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A50E4C" w14:textId="50ECB18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Environment: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13D940" w14:textId="595015D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Hệ thống đang sẵn sàng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36F3AF7A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76971" w14:textId="11493D6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Artifact: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A5CFB0" w14:textId="57F0FA07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Thông tin</w:t>
            </w:r>
            <w:r w:rsidRPr="620F5187">
              <w:rPr>
                <w:rFonts w:ascii="Calibri" w:eastAsia="Calibri" w:hAnsi="Calibri" w:cs="Calibri"/>
              </w:rPr>
              <w:t xml:space="preserve"> user</w:t>
            </w:r>
            <w:r w:rsidRPr="620F5187">
              <w:rPr>
                <w:rFonts w:ascii="Calibri" w:eastAsia="Calibri" w:hAnsi="Calibri" w:cs="Calibri"/>
                <w:lang w:val="vi"/>
              </w:rPr>
              <w:t xml:space="preserve"> được chọn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4E86B41F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492C4" w14:textId="3FACC65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Response: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06D77D" w14:textId="1F03F25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User sẽ thấy người  cần tiềm và gửi tin nhắn </w:t>
            </w:r>
            <w:r w:rsidRPr="620F5187">
              <w:rPr>
                <w:rFonts w:ascii="Calibri" w:eastAsia="Calibri" w:hAnsi="Calibri" w:cs="Calibri"/>
                <w:lang w:val="vi"/>
              </w:rPr>
              <w:t xml:space="preserve"> 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49064E63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57538" w14:textId="02152A35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Measure: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03FAEB" w14:textId="7CC4E70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3 giây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6FF020D1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2F13E" w14:textId="7BDDE84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Questions: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4D7551" w14:textId="75FDD37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Null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32CA9D29" w14:textId="77777777" w:rsidTr="620F5187">
        <w:trPr>
          <w:trHeight w:val="6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76937" w14:textId="30310F4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Issues: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B4E1CB" w14:textId="6B39EFB3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Null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5579C310" w14:textId="77777777" w:rsidTr="620F5187">
        <w:trPr>
          <w:trHeight w:val="6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017E1" w14:textId="6B665A49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2D5AAC" w14:textId="55FA6A5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 xml:space="preserve"> </w:t>
            </w:r>
          </w:p>
        </w:tc>
      </w:tr>
    </w:tbl>
    <w:p w14:paraId="646B0C8C" w14:textId="4AAD2CC4" w:rsidR="00635986" w:rsidRDefault="4ED99ACC" w:rsidP="620F5187">
      <w:r w:rsidRPr="620F5187">
        <w:rPr>
          <w:rFonts w:ascii="Calibri" w:eastAsia="Calibri" w:hAnsi="Calibri" w:cs="Calibri"/>
        </w:rPr>
        <w:t xml:space="preserve"> </w:t>
      </w:r>
    </w:p>
    <w:p w14:paraId="145753F7" w14:textId="55AEA266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p w14:paraId="2AF3135E" w14:textId="3CDF7B1F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p w14:paraId="521EAF8D" w14:textId="12981801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p w14:paraId="05E813FD" w14:textId="04F1B64E" w:rsidR="00635986" w:rsidRDefault="4ED99ACC" w:rsidP="620F5187">
      <w:r w:rsidRPr="620F5187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6480"/>
      </w:tblGrid>
      <w:tr w:rsidR="620F5187" w14:paraId="599254C4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D4FA2E" w14:textId="629DA61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lastRenderedPageBreak/>
              <w:t>Scenario Number: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CA1C8" w14:textId="41C4E5E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Chat App </w:t>
            </w:r>
          </w:p>
        </w:tc>
      </w:tr>
      <w:tr w:rsidR="620F5187" w14:paraId="4197FB3A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9C320E" w14:textId="260D430D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Description: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B2B85E" w14:textId="43FBEA79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Khi user muốn tạo một group để nhắn tin được với nhiều user khác nhau </w:t>
            </w:r>
            <w:r w:rsidRPr="620F5187">
              <w:rPr>
                <w:rFonts w:ascii="Times New Roman" w:eastAsia="Times New Roman" w:hAnsi="Times New Roman" w:cs="Times New Roman"/>
                <w:lang w:val="vi"/>
              </w:rPr>
              <w:t xml:space="preserve"> </w:t>
            </w:r>
            <w:r w:rsidRPr="620F518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620F5187" w14:paraId="3B554547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CECF23" w14:textId="6F586A9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Business Goals: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5DE74" w14:textId="76DAF16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62243E32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BB314" w14:textId="6981DB14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Relevant Quality: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0A396" w14:textId="2DB7DA5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7C3B9E4A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25EB96" w14:textId="303D5E6D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Attributes: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7C94AE" w14:textId="7D8288E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Performance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6124B2FE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3ACF" w14:textId="4750CD83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Scenario Components: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0E68C" w14:textId="0C9B5739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User, trang tạo group </w:t>
            </w:r>
          </w:p>
        </w:tc>
      </w:tr>
      <w:tr w:rsidR="620F5187" w14:paraId="400108BA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AD9AF8" w14:textId="6E415E1C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193C7" w14:textId="6947834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 xml:space="preserve">Người dùng thực hiện </w:t>
            </w:r>
            <w:r w:rsidRPr="620F5187">
              <w:rPr>
                <w:rFonts w:ascii="Calibri" w:eastAsia="Calibri" w:hAnsi="Calibri" w:cs="Calibri"/>
              </w:rPr>
              <w:t xml:space="preserve">thêm user vào group  </w:t>
            </w:r>
          </w:p>
        </w:tc>
      </w:tr>
      <w:tr w:rsidR="620F5187" w14:paraId="1C580D7B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CFEC2" w14:textId="377FEFBD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Stimulus Source: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4AB08A" w14:textId="2CABFDC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 xml:space="preserve">user </w:t>
            </w:r>
          </w:p>
        </w:tc>
      </w:tr>
      <w:tr w:rsidR="620F5187" w14:paraId="04789DB1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FCF808" w14:textId="37461FF6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Environment: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979F4A" w14:textId="1C480B7F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Hệ thống đang sẵn sàng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206C6871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7E95DB" w14:textId="3FBE34F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Artifact: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E64E1" w14:textId="22CFFC2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 xml:space="preserve">Thông tin </w:t>
            </w:r>
            <w:r w:rsidRPr="620F5187">
              <w:rPr>
                <w:rFonts w:ascii="Calibri" w:eastAsia="Calibri" w:hAnsi="Calibri" w:cs="Calibri"/>
              </w:rPr>
              <w:t>của user được chọn</w:t>
            </w:r>
            <w:r w:rsidRPr="620F5187">
              <w:rPr>
                <w:rFonts w:ascii="Times New Roman" w:eastAsia="Times New Roman" w:hAnsi="Times New Roman" w:cs="Times New Roman"/>
                <w:lang w:val="vi"/>
              </w:rPr>
              <w:t xml:space="preserve"> </w:t>
            </w:r>
            <w:r w:rsidRPr="620F518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620F5187" w14:paraId="6C309890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DDAAE" w14:textId="022736B1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Response: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26CAB9" w14:textId="4F1AE08A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</w:rPr>
              <w:t>Group sẽ được tạo và những user có trong group sẽ nhắn tin được với nhau.</w:t>
            </w:r>
          </w:p>
        </w:tc>
      </w:tr>
      <w:tr w:rsidR="620F5187" w14:paraId="658D9B53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64F1C3" w14:textId="4804F24B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Measure: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0F8E39" w14:textId="7BC3D759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2 giây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55A567B8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0B1587" w14:textId="779BBB60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Questions: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9C911D" w14:textId="73026208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Null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620F5187" w14:paraId="72D6DF86" w14:textId="77777777" w:rsidTr="620F5187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0A7D4" w14:textId="2271C36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b/>
                <w:bCs/>
                <w:i/>
                <w:iCs/>
                <w:lang w:val="vi"/>
              </w:rPr>
              <w:t>Issues: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877E6F" w14:textId="74A2C822" w:rsidR="620F5187" w:rsidRDefault="620F5187" w:rsidP="620F5187">
            <w:pPr>
              <w:jc w:val="both"/>
            </w:pPr>
            <w:r w:rsidRPr="620F5187">
              <w:rPr>
                <w:rFonts w:ascii="Calibri" w:eastAsia="Calibri" w:hAnsi="Calibri" w:cs="Calibri"/>
                <w:lang w:val="vi"/>
              </w:rPr>
              <w:t>Null</w:t>
            </w:r>
            <w:r w:rsidRPr="620F5187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2BF339C7" w14:textId="3E5247DA" w:rsidR="00635986" w:rsidRDefault="4ED99ACC" w:rsidP="620F5187">
      <w:r w:rsidRPr="620F5187">
        <w:rPr>
          <w:rFonts w:ascii="Calibri" w:eastAsia="Calibri" w:hAnsi="Calibri" w:cs="Calibri"/>
        </w:rPr>
        <w:t xml:space="preserve"> </w:t>
      </w:r>
    </w:p>
    <w:p w14:paraId="7341A835" w14:textId="2C5DF831" w:rsidR="00635986" w:rsidRDefault="00635986" w:rsidP="620F5187">
      <w:pPr>
        <w:spacing w:line="257" w:lineRule="auto"/>
        <w:rPr>
          <w:rFonts w:ascii="Calibri" w:eastAsia="Calibri" w:hAnsi="Calibri" w:cs="Calibri"/>
        </w:rPr>
      </w:pPr>
    </w:p>
    <w:p w14:paraId="58C93827" w14:textId="20B4850F" w:rsidR="00635986" w:rsidRDefault="00635986" w:rsidP="033F04A1">
      <w:pPr>
        <w:pStyle w:val="BodyText"/>
        <w:ind w:left="0"/>
      </w:pPr>
    </w:p>
    <w:p w14:paraId="73188864" w14:textId="77777777" w:rsidR="00635986" w:rsidRDefault="00635986">
      <w:r>
        <w:br w:type="page"/>
      </w:r>
    </w:p>
    <w:p w14:paraId="5427F742" w14:textId="0A7343E7" w:rsidR="00635986" w:rsidRPr="00DB5689" w:rsidRDefault="00635986" w:rsidP="00635986">
      <w:pPr>
        <w:pStyle w:val="Heading1"/>
      </w:pPr>
      <w:bookmarkStart w:id="18" w:name="OLE_LINK1"/>
      <w:bookmarkStart w:id="19" w:name="_Toc123029606"/>
      <w:r>
        <w:lastRenderedPageBreak/>
        <w:t>ACTIVITY DIAGRAM</w:t>
      </w:r>
      <w:bookmarkEnd w:id="19"/>
    </w:p>
    <w:bookmarkEnd w:id="18"/>
    <w:p w14:paraId="456E9B49" w14:textId="6A313B09" w:rsidR="3E88E8EB" w:rsidRDefault="4ABA715B" w:rsidP="0EC4E778">
      <w:pPr>
        <w:pStyle w:val="BodyText"/>
        <w:ind w:left="0"/>
      </w:pPr>
      <w:r>
        <w:rPr>
          <w:noProof/>
        </w:rPr>
        <w:drawing>
          <wp:inline distT="0" distB="0" distL="0" distR="0" wp14:anchorId="081D46D6" wp14:editId="700D8866">
            <wp:extent cx="6172200" cy="4642962"/>
            <wp:effectExtent l="0" t="0" r="0" b="0"/>
            <wp:docPr id="376184377" name="Picture 37618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D507" w14:textId="797E6B4F" w:rsidR="00635986" w:rsidRDefault="00635986" w:rsidP="033F04A1">
      <w:pPr>
        <w:pStyle w:val="BodyText"/>
        <w:ind w:left="0"/>
      </w:pPr>
    </w:p>
    <w:p w14:paraId="01E7BE13" w14:textId="77777777" w:rsidR="00635986" w:rsidRDefault="00635986">
      <w:r>
        <w:br w:type="page"/>
      </w:r>
    </w:p>
    <w:p w14:paraId="10DE90A6" w14:textId="11C48AAF" w:rsidR="00635986" w:rsidRDefault="00635986" w:rsidP="1DF750D1">
      <w:pPr>
        <w:pStyle w:val="Heading1"/>
      </w:pPr>
      <w:bookmarkStart w:id="20" w:name="_Toc123029607"/>
      <w:r>
        <w:lastRenderedPageBreak/>
        <w:t>STATE DIAGRAM</w:t>
      </w:r>
      <w:bookmarkEnd w:id="20"/>
    </w:p>
    <w:p w14:paraId="464C4118" w14:textId="1B49DEAB" w:rsidR="148F6DCF" w:rsidRDefault="148F6DCF" w:rsidP="1DF750D1">
      <w:pPr>
        <w:pStyle w:val="BodyText"/>
        <w:ind w:left="0"/>
      </w:pPr>
      <w:r>
        <w:rPr>
          <w:noProof/>
        </w:rPr>
        <w:drawing>
          <wp:inline distT="0" distB="0" distL="0" distR="0" wp14:anchorId="0F25DA9F" wp14:editId="7F60D294">
            <wp:extent cx="6317172" cy="3646416"/>
            <wp:effectExtent l="0" t="0" r="0" b="0"/>
            <wp:docPr id="450103476" name="Picture 45010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172" cy="36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CC3A" w14:textId="0089F25F" w:rsidR="1DF750D1" w:rsidRDefault="1DF750D1" w:rsidP="0046795C">
      <w:pPr>
        <w:pStyle w:val="BodyText"/>
        <w:ind w:left="0"/>
      </w:pPr>
    </w:p>
    <w:p w14:paraId="6ABC6DA0" w14:textId="5FEF075A" w:rsidR="1DF750D1" w:rsidRDefault="1DF750D1" w:rsidP="0046795C">
      <w:pPr>
        <w:pStyle w:val="BodyText"/>
        <w:ind w:left="0"/>
        <w:jc w:val="both"/>
      </w:pPr>
    </w:p>
    <w:p w14:paraId="18AAB0E0" w14:textId="2D55F7A8" w:rsidR="0046795C" w:rsidRDefault="0046795C" w:rsidP="0046795C">
      <w:pPr>
        <w:pStyle w:val="Heading1"/>
      </w:pPr>
      <w:bookmarkStart w:id="21" w:name="_Toc123029608"/>
      <w:r>
        <w:lastRenderedPageBreak/>
        <w:t>DEMO SẢN PHẨM</w:t>
      </w:r>
      <w:bookmarkEnd w:id="21"/>
    </w:p>
    <w:p w14:paraId="543FDB38" w14:textId="30C9DE45" w:rsidR="004C47F8" w:rsidRDefault="004C47F8" w:rsidP="004C47F8">
      <w:pPr>
        <w:rPr>
          <w:rFonts w:ascii="Arial" w:hAnsi="Arial"/>
          <w:b/>
          <w:kern w:val="28"/>
          <w:sz w:val="44"/>
        </w:rPr>
      </w:pPr>
    </w:p>
    <w:p w14:paraId="4B60B842" w14:textId="2BA48905" w:rsidR="004C47F8" w:rsidRPr="004C47F8" w:rsidRDefault="004C47F8" w:rsidP="004C47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2" behindDoc="0" locked="0" layoutInCell="1" allowOverlap="1" wp14:anchorId="4B6EAAC0" wp14:editId="1B18B2C4">
                <wp:simplePos x="0" y="0"/>
                <wp:positionH relativeFrom="column">
                  <wp:posOffset>3957637</wp:posOffset>
                </wp:positionH>
                <wp:positionV relativeFrom="paragraph">
                  <wp:posOffset>4864100</wp:posOffset>
                </wp:positionV>
                <wp:extent cx="1314450" cy="500062"/>
                <wp:effectExtent l="0" t="0" r="635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90541F" w14:textId="31A3565B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>
                              <w:rPr>
                                <w:b/>
                                <w:bCs/>
                              </w:rPr>
                              <w:t>Đăng Kí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AAC0" id="Text Box 19" o:spid="_x0000_s1029" type="#_x0000_t202" style="position:absolute;left:0;text-align:left;margin-left:311.6pt;margin-top:383pt;width:103.5pt;height:39.35pt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" fillcolor="white [3201]" stroked="f" strokeweight=".5pt">
                <v:textbox>
                  <w:txbxContent>
                    <w:p w14:paraId="6B90541F" w14:textId="31A3565B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 </w:t>
                      </w:r>
                      <w:r>
                        <w:rPr>
                          <w:b/>
                          <w:bCs/>
                        </w:rPr>
                        <w:t>Đăng Kí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0801075B" wp14:editId="740278E2">
                <wp:simplePos x="0" y="0"/>
                <wp:positionH relativeFrom="column">
                  <wp:posOffset>1300480</wp:posOffset>
                </wp:positionH>
                <wp:positionV relativeFrom="paragraph">
                  <wp:posOffset>4864100</wp:posOffset>
                </wp:positionV>
                <wp:extent cx="1314450" cy="500062"/>
                <wp:effectExtent l="0" t="0" r="635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B2E21" w14:textId="77777777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10.1 : Màn hình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075B" id="Text Box 18" o:spid="_x0000_s1030" type="#_x0000_t202" style="position:absolute;left:0;text-align:left;margin-left:102.4pt;margin-top:383pt;width:103.5pt;height:39.35pt;z-index:251661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" fillcolor="white [3201]" stroked="f" strokeweight=".5pt">
                <v:textbox>
                  <w:txbxContent>
                    <w:p w14:paraId="474B2E21" w14:textId="77777777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10.1 : Màn hình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70732B" wp14:editId="0DFF2E90">
            <wp:extent cx="2635513" cy="49987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13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93390" wp14:editId="105BBDDC">
            <wp:extent cx="2635513" cy="49987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13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AB8" w14:textId="2DC6BFFF" w:rsidR="00DB5689" w:rsidRPr="00DB5689" w:rsidRDefault="004C47F8" w:rsidP="004C47F8">
      <w:pPr>
        <w:pStyle w:val="BodyText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8" behindDoc="0" locked="0" layoutInCell="1" allowOverlap="1" wp14:anchorId="1418F85D" wp14:editId="31F42071">
                <wp:simplePos x="0" y="0"/>
                <wp:positionH relativeFrom="column">
                  <wp:posOffset>3881120</wp:posOffset>
                </wp:positionH>
                <wp:positionV relativeFrom="paragraph">
                  <wp:posOffset>4993957</wp:posOffset>
                </wp:positionV>
                <wp:extent cx="1314450" cy="500062"/>
                <wp:effectExtent l="0" t="0" r="635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590E9C" w14:textId="205B1C89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 xml:space="preserve">Màn hình Chat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F85D" id="Text Box 21" o:spid="_x0000_s1031" type="#_x0000_t202" style="position:absolute;left:0;text-align:left;margin-left:305.6pt;margin-top:393.2pt;width:103.5pt;height:39.35pt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" fillcolor="white [3201]" stroked="f" strokeweight=".5pt">
                <v:textbox>
                  <w:txbxContent>
                    <w:p w14:paraId="4C590E9C" w14:textId="205B1C89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4</w:t>
                      </w:r>
                      <w:r w:rsidRPr="004C47F8">
                        <w:rPr>
                          <w:b/>
                          <w:bCs/>
                        </w:rPr>
                        <w:t xml:space="preserve"> : </w:t>
                      </w:r>
                      <w:r w:rsidR="00C16DBF">
                        <w:rPr>
                          <w:b/>
                          <w:bCs/>
                        </w:rPr>
                        <w:t xml:space="preserve">Màn hình Chat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02880E4B" wp14:editId="02B72774">
                <wp:simplePos x="0" y="0"/>
                <wp:positionH relativeFrom="column">
                  <wp:posOffset>1237615</wp:posOffset>
                </wp:positionH>
                <wp:positionV relativeFrom="paragraph">
                  <wp:posOffset>4993640</wp:posOffset>
                </wp:positionV>
                <wp:extent cx="1314450" cy="500062"/>
                <wp:effectExtent l="0" t="0" r="635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E3378" w14:textId="03E9528D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Màn hình List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80E4B" id="Text Box 20" o:spid="_x0000_s1032" type="#_x0000_t202" style="position:absolute;left:0;text-align:left;margin-left:97.45pt;margin-top:393.2pt;width:103.5pt;height:39.35pt;z-index:251665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" fillcolor="white [3201]" stroked="f" strokeweight=".5pt">
                <v:textbox>
                  <w:txbxContent>
                    <w:p w14:paraId="5E5E3378" w14:textId="03E9528D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3</w:t>
                      </w:r>
                      <w:r w:rsidRPr="004C47F8">
                        <w:rPr>
                          <w:b/>
                          <w:bCs/>
                        </w:rPr>
                        <w:t xml:space="preserve"> : </w:t>
                      </w:r>
                      <w:r w:rsidR="00C16DBF">
                        <w:rPr>
                          <w:b/>
                          <w:bCs/>
                        </w:rPr>
                        <w:t>Màn hình List Chat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A319E8" wp14:editId="03C82FCB">
            <wp:extent cx="2635513" cy="4998720"/>
            <wp:effectExtent l="0" t="0" r="0" b="0"/>
            <wp:docPr id="14" name="Picture 1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sho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79" cy="50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E9EDB" wp14:editId="6D1D2EDF">
            <wp:extent cx="2636520" cy="5000629"/>
            <wp:effectExtent l="0" t="0" r="0" b="0"/>
            <wp:docPr id="13" name="Picture 13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ell phon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27" cy="5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660691D8" wp14:editId="123ECED9">
                <wp:simplePos x="0" y="0"/>
                <wp:positionH relativeFrom="column">
                  <wp:posOffset>1381125</wp:posOffset>
                </wp:positionH>
                <wp:positionV relativeFrom="paragraph">
                  <wp:posOffset>4881245</wp:posOffset>
                </wp:positionV>
                <wp:extent cx="1314450" cy="500062"/>
                <wp:effectExtent l="0" t="0" r="635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005A3C" w14:textId="5D260805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List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91D8" id="Text Box 22" o:spid="_x0000_s1033" type="#_x0000_t202" style="position:absolute;left:0;text-align:left;margin-left:108.75pt;margin-top:384.35pt;width:103.5pt;height:39.35pt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" fillcolor="white [3201]" stroked="f" strokeweight=".5pt">
                <v:textbox>
                  <w:txbxContent>
                    <w:p w14:paraId="7E005A3C" w14:textId="5D260805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5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 </w:t>
                      </w:r>
                      <w:r w:rsidR="00C16DBF">
                        <w:rPr>
                          <w:b/>
                          <w:bCs/>
                        </w:rPr>
                        <w:t>List Group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4" behindDoc="0" locked="0" layoutInCell="1" allowOverlap="1" wp14:anchorId="61B3D982" wp14:editId="50685651">
                <wp:simplePos x="0" y="0"/>
                <wp:positionH relativeFrom="column">
                  <wp:posOffset>3971608</wp:posOffset>
                </wp:positionH>
                <wp:positionV relativeFrom="paragraph">
                  <wp:posOffset>4886325</wp:posOffset>
                </wp:positionV>
                <wp:extent cx="1314450" cy="500062"/>
                <wp:effectExtent l="0" t="0" r="635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16A91" w14:textId="49BC92AE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Group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3D982" id="Text Box 23" o:spid="_x0000_s1034" type="#_x0000_t202" style="position:absolute;left:0;text-align:left;margin-left:312.75pt;margin-top:384.75pt;width:103.5pt;height:39.35pt;z-index:2516715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" fillcolor="white [3201]" stroked="f" strokeweight=".5pt">
                <v:textbox>
                  <w:txbxContent>
                    <w:p w14:paraId="4A916A91" w14:textId="49BC92AE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6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 </w:t>
                      </w:r>
                      <w:r w:rsidR="00C16DBF">
                        <w:rPr>
                          <w:b/>
                          <w:bCs/>
                        </w:rPr>
                        <w:t>Group Chat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3BD3EA" wp14:editId="393DA421">
            <wp:extent cx="2635513" cy="499872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84" cy="50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A6333" wp14:editId="478C7631">
            <wp:extent cx="2635513" cy="499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911" cy="50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2" behindDoc="0" locked="0" layoutInCell="1" allowOverlap="1" wp14:anchorId="7BA44F55" wp14:editId="59526210">
                <wp:simplePos x="0" y="0"/>
                <wp:positionH relativeFrom="column">
                  <wp:posOffset>3885565</wp:posOffset>
                </wp:positionH>
                <wp:positionV relativeFrom="paragraph">
                  <wp:posOffset>4957445</wp:posOffset>
                </wp:positionV>
                <wp:extent cx="1314450" cy="500062"/>
                <wp:effectExtent l="0" t="0" r="635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A95DD7" w14:textId="2BBFCE4F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chỉnh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44F55" id="Text Box 24" o:spid="_x0000_s1035" type="#_x0000_t202" style="position:absolute;left:0;text-align:left;margin-left:305.95pt;margin-top:390.35pt;width:103.5pt;height:39.35pt;z-index:2516736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" fillcolor="white [3201]" stroked="f" strokeweight=".5pt">
                <v:textbox>
                  <w:txbxContent>
                    <w:p w14:paraId="72A95DD7" w14:textId="2BBFCE4F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8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 </w:t>
                      </w:r>
                      <w:r w:rsidR="00C16DBF">
                        <w:rPr>
                          <w:b/>
                          <w:bCs/>
                        </w:rPr>
                        <w:t>chỉnh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6" behindDoc="0" locked="0" layoutInCell="1" allowOverlap="1" wp14:anchorId="625E83DE" wp14:editId="059C4695">
                <wp:simplePos x="0" y="0"/>
                <wp:positionH relativeFrom="column">
                  <wp:posOffset>1400175</wp:posOffset>
                </wp:positionH>
                <wp:positionV relativeFrom="paragraph">
                  <wp:posOffset>4957763</wp:posOffset>
                </wp:positionV>
                <wp:extent cx="1314450" cy="500062"/>
                <wp:effectExtent l="0" t="0" r="635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7C5459" w14:textId="7FE00471" w:rsidR="004C47F8" w:rsidRPr="00C16DBF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16DBF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C16DBF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83DE" id="Text Box 17" o:spid="_x0000_s1036" type="#_x0000_t202" style="position:absolute;left:0;text-align:left;margin-left:110.25pt;margin-top:390.4pt;width:103.5pt;height:39.35pt;z-index: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" fillcolor="white [3201]" stroked="f" strokeweight=".5pt">
                <v:textbox>
                  <w:txbxContent>
                    <w:p w14:paraId="157C5459" w14:textId="7FE00471" w:rsidR="004C47F8" w:rsidRPr="00C16DBF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16DBF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7</w:t>
                      </w:r>
                      <w:r w:rsidRPr="00C16DBF">
                        <w:rPr>
                          <w:b/>
                          <w:bCs/>
                        </w:rPr>
                        <w:t xml:space="preserve"> : Màn hình </w:t>
                      </w:r>
                      <w:r w:rsidR="00C16DBF">
                        <w:rPr>
                          <w:b/>
                          <w:bCs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A4A0BB" wp14:editId="52B7156D">
            <wp:extent cx="2636520" cy="5000629"/>
            <wp:effectExtent l="0" t="0" r="0" b="0"/>
            <wp:docPr id="9" name="Picture 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68" cy="50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2ECB7" wp14:editId="184E1D60">
            <wp:extent cx="2635513" cy="49987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13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8" behindDoc="0" locked="0" layoutInCell="1" allowOverlap="1" wp14:anchorId="6A219CF7" wp14:editId="142056FD">
                <wp:simplePos x="0" y="0"/>
                <wp:positionH relativeFrom="column">
                  <wp:posOffset>3957320</wp:posOffset>
                </wp:positionH>
                <wp:positionV relativeFrom="paragraph">
                  <wp:posOffset>4899978</wp:posOffset>
                </wp:positionV>
                <wp:extent cx="1314450" cy="500062"/>
                <wp:effectExtent l="0" t="0" r="635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40C821" w14:textId="77777777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 </w:t>
                            </w:r>
                            <w:r>
                              <w:rPr>
                                <w:b/>
                                <w:bCs/>
                              </w:rPr>
                              <w:t>Đăng Kí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9CF7" id="Text Box 27" o:spid="_x0000_s1037" type="#_x0000_t202" style="position:absolute;left:0;text-align:left;margin-left:311.6pt;margin-top:385.85pt;width:103.5pt;height:39.35pt;z-index:2516776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" fillcolor="white [3201]" stroked="f" strokeweight=".5pt">
                <v:textbox>
                  <w:txbxContent>
                    <w:p w14:paraId="7440C821" w14:textId="77777777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 </w:t>
                      </w:r>
                      <w:r>
                        <w:rPr>
                          <w:b/>
                          <w:bCs/>
                        </w:rPr>
                        <w:t>Đăng Kí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50" behindDoc="0" locked="0" layoutInCell="1" allowOverlap="1" wp14:anchorId="1FBC8DFA" wp14:editId="28427AD5">
                <wp:simplePos x="0" y="0"/>
                <wp:positionH relativeFrom="column">
                  <wp:posOffset>1271905</wp:posOffset>
                </wp:positionH>
                <wp:positionV relativeFrom="paragraph">
                  <wp:posOffset>4900612</wp:posOffset>
                </wp:positionV>
                <wp:extent cx="1314450" cy="500062"/>
                <wp:effectExtent l="0" t="0" r="635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B5F28B" w14:textId="175ABD80" w:rsidR="004C47F8" w:rsidRPr="004C47F8" w:rsidRDefault="004C47F8" w:rsidP="004C47F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47F8">
                              <w:rPr>
                                <w:b/>
                                <w:bCs/>
                              </w:rPr>
                              <w:t>Hình 10.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>9</w:t>
                            </w:r>
                            <w:r w:rsidRPr="004C47F8">
                              <w:rPr>
                                <w:b/>
                                <w:bCs/>
                              </w:rPr>
                              <w:t xml:space="preserve"> : Màn hình</w:t>
                            </w:r>
                            <w:r w:rsidR="00C16DBF">
                              <w:rPr>
                                <w:b/>
                                <w:bCs/>
                              </w:rPr>
                              <w:t xml:space="preserve"> bảo mật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8DFA" id="Text Box 25" o:spid="_x0000_s1038" type="#_x0000_t202" style="position:absolute;left:0;text-align:left;margin-left:100.15pt;margin-top:385.85pt;width:103.5pt;height:39.35pt;z-index:2516756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" fillcolor="white [3201]" stroked="f" strokeweight=".5pt">
                <v:textbox>
                  <w:txbxContent>
                    <w:p w14:paraId="58B5F28B" w14:textId="175ABD80" w:rsidR="004C47F8" w:rsidRPr="004C47F8" w:rsidRDefault="004C47F8" w:rsidP="004C47F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47F8">
                        <w:rPr>
                          <w:b/>
                          <w:bCs/>
                        </w:rPr>
                        <w:t>Hình 10.</w:t>
                      </w:r>
                      <w:r w:rsidR="00C16DBF">
                        <w:rPr>
                          <w:b/>
                          <w:bCs/>
                        </w:rPr>
                        <w:t>9</w:t>
                      </w:r>
                      <w:r w:rsidRPr="004C47F8">
                        <w:rPr>
                          <w:b/>
                          <w:bCs/>
                        </w:rPr>
                        <w:t xml:space="preserve"> : Màn hình</w:t>
                      </w:r>
                      <w:r w:rsidR="00C16DBF">
                        <w:rPr>
                          <w:b/>
                          <w:bCs/>
                        </w:rPr>
                        <w:t xml:space="preserve"> bảo mật</w:t>
                      </w:r>
                    </w:p>
                  </w:txbxContent>
                </v:textbox>
              </v:shape>
            </w:pict>
          </mc:Fallback>
        </mc:AlternateContent>
      </w:r>
      <w:r w:rsidR="0046795C">
        <w:rPr>
          <w:noProof/>
        </w:rPr>
        <w:drawing>
          <wp:inline distT="0" distB="0" distL="0" distR="0" wp14:anchorId="1BA7DE23" wp14:editId="4FEE9AC0">
            <wp:extent cx="2651583" cy="50292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271" cy="51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95C">
        <w:rPr>
          <w:noProof/>
        </w:rPr>
        <w:drawing>
          <wp:inline distT="0" distB="0" distL="0" distR="0" wp14:anchorId="1FEF11B0" wp14:editId="6FCB9717">
            <wp:extent cx="2635513" cy="499872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09" cy="50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689" w:rsidRPr="00DB5689" w:rsidSect="00ED57B5">
      <w:headerReference w:type="default" r:id="rId26"/>
      <w:footerReference w:type="default" r:id="rId27"/>
      <w:footnotePr>
        <w:pos w:val="beneathText"/>
        <w:numRestart w:val="eachPage"/>
      </w:footnotePr>
      <w:pgSz w:w="12240" w:h="15840" w:code="1"/>
      <w:pgMar w:top="1440" w:right="616" w:bottom="1440" w:left="1440" w:header="100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CF42D" w14:textId="77777777" w:rsidR="00AA22A0" w:rsidRDefault="00AA22A0">
      <w:r>
        <w:separator/>
      </w:r>
    </w:p>
  </w:endnote>
  <w:endnote w:type="continuationSeparator" w:id="0">
    <w:p w14:paraId="14D19F5A" w14:textId="77777777" w:rsidR="00AA22A0" w:rsidRDefault="00AA22A0">
      <w:r>
        <w:continuationSeparator/>
      </w:r>
    </w:p>
  </w:endnote>
  <w:endnote w:type="continuationNotice" w:id="1">
    <w:p w14:paraId="13030CE9" w14:textId="77777777" w:rsidR="00AA22A0" w:rsidRDefault="00AA22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GMaruGothicMPRO">
    <w:panose1 w:val="020F0600000000000000"/>
    <w:charset w:val="80"/>
    <w:family w:val="swiss"/>
    <w:pitch w:val="variable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5F0D8" w14:textId="34CDA70C" w:rsidR="00D162A1" w:rsidRPr="00D254D1" w:rsidRDefault="00D162A1" w:rsidP="00D254D1">
    <w:pPr>
      <w:pStyle w:val="Footer"/>
      <w:tabs>
        <w:tab w:val="clear" w:pos="4680"/>
        <w:tab w:val="clear" w:pos="9360"/>
        <w:tab w:val="left" w:pos="0"/>
        <w:tab w:val="right" w:pos="10206"/>
      </w:tabs>
      <w:rPr>
        <w:sz w:val="18"/>
        <w:szCs w:val="18"/>
      </w:rPr>
    </w:pPr>
    <w:r w:rsidRPr="00D254D1">
      <w:rPr>
        <w:sz w:val="18"/>
        <w:szCs w:val="18"/>
      </w:rPr>
      <w:t>@</w:t>
    </w:r>
    <w:r>
      <w:rPr>
        <w:sz w:val="18"/>
        <w:szCs w:val="18"/>
      </w:rPr>
      <w:t xml:space="preserve"> </w:t>
    </w:r>
    <w:r w:rsidR="00F56C5B">
      <w:rPr>
        <w:sz w:val="18"/>
        <w:szCs w:val="18"/>
      </w:rPr>
      <w:t>&lt;</w:t>
    </w:r>
    <w:r w:rsidR="00194035">
      <w:rPr>
        <w:sz w:val="18"/>
        <w:szCs w:val="18"/>
      </w:rPr>
      <w:t>Chat App</w:t>
    </w:r>
    <w:r w:rsidR="00F56C5B">
      <w:rPr>
        <w:sz w:val="18"/>
        <w:szCs w:val="18"/>
      </w:rPr>
      <w:t>&gt;</w:t>
    </w:r>
    <w:r w:rsidRPr="00D254D1">
      <w:rPr>
        <w:sz w:val="18"/>
        <w:szCs w:val="18"/>
      </w:rPr>
      <w:tab/>
      <w:t xml:space="preserve">Trang </w:t>
    </w:r>
    <w:sdt>
      <w:sdtPr>
        <w:rPr>
          <w:sz w:val="18"/>
          <w:szCs w:val="18"/>
        </w:rPr>
        <w:id w:val="10997552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254D1">
          <w:rPr>
            <w:sz w:val="18"/>
            <w:szCs w:val="18"/>
          </w:rPr>
          <w:fldChar w:fldCharType="begin"/>
        </w:r>
        <w:r w:rsidRPr="00D254D1">
          <w:rPr>
            <w:sz w:val="18"/>
            <w:szCs w:val="18"/>
          </w:rPr>
          <w:instrText xml:space="preserve"> PAGE   \* MERGEFORMAT </w:instrText>
        </w:r>
        <w:r w:rsidRPr="00D254D1">
          <w:rPr>
            <w:sz w:val="18"/>
            <w:szCs w:val="18"/>
          </w:rPr>
          <w:fldChar w:fldCharType="separate"/>
        </w:r>
        <w:r w:rsidR="00E2544D">
          <w:rPr>
            <w:noProof/>
            <w:sz w:val="18"/>
            <w:szCs w:val="18"/>
          </w:rPr>
          <w:t>12</w:t>
        </w:r>
        <w:r w:rsidRPr="00D254D1">
          <w:rPr>
            <w:noProof/>
            <w:sz w:val="18"/>
            <w:szCs w:val="18"/>
          </w:rPr>
          <w:fldChar w:fldCharType="end"/>
        </w:r>
      </w:sdtContent>
    </w:sdt>
  </w:p>
  <w:p w14:paraId="08157CFE" w14:textId="77777777" w:rsidR="00D162A1" w:rsidRDefault="00D162A1" w:rsidP="005B6F2D">
    <w:pPr>
      <w:pStyle w:val="Footer"/>
      <w:tabs>
        <w:tab w:val="clear" w:pos="4680"/>
        <w:tab w:val="clear" w:pos="9360"/>
        <w:tab w:val="right" w:pos="1006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00BAD" w14:textId="77777777" w:rsidR="00AA22A0" w:rsidRDefault="00AA22A0">
      <w:pPr>
        <w:pBdr>
          <w:bottom w:val="single" w:sz="6" w:space="0" w:color="auto"/>
        </w:pBdr>
        <w:ind w:left="1440"/>
      </w:pPr>
    </w:p>
  </w:footnote>
  <w:footnote w:type="continuationSeparator" w:id="0">
    <w:p w14:paraId="7701EAE6" w14:textId="77777777" w:rsidR="00AA22A0" w:rsidRDefault="00AA22A0">
      <w:pPr>
        <w:ind w:left="1440"/>
      </w:pPr>
      <w:r>
        <w:continuationSeparator/>
      </w:r>
    </w:p>
  </w:footnote>
  <w:footnote w:type="continuationNotice" w:id="1">
    <w:p w14:paraId="778B76D7" w14:textId="77777777" w:rsidR="00AA22A0" w:rsidRDefault="00AA22A0">
      <w:pPr>
        <w:rPr>
          <w:i/>
          <w:sz w:val="20"/>
        </w:rPr>
      </w:pPr>
      <w:r>
        <w:rPr>
          <w:i/>
          <w:sz w:val="20"/>
        </w:rPr>
        <w:t>(footnote continues on next page)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C0A48" w14:textId="77046FDC" w:rsidR="00D162A1" w:rsidRPr="00194035" w:rsidRDefault="00194035" w:rsidP="00311D20">
    <w:pPr>
      <w:pStyle w:val="Header"/>
      <w:jc w:val="right"/>
      <w:rPr>
        <w:sz w:val="18"/>
        <w:szCs w:val="18"/>
      </w:rPr>
    </w:pPr>
    <w:proofErr w:type="spellStart"/>
    <w:r>
      <w:rPr>
        <w:sz w:val="18"/>
        <w:szCs w:val="18"/>
        <w:lang w:val="en-US"/>
      </w:rPr>
      <w:t>Bài</w:t>
    </w:r>
    <w:proofErr w:type="spellEnd"/>
    <w:r>
      <w:rPr>
        <w:sz w:val="18"/>
        <w:szCs w:val="18"/>
      </w:rPr>
      <w:t xml:space="preserve"> báo cáo cuối kì môn Đồ Án Lập Trình Ứng Dụng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UqP5cyxm6YcTA" int2:id="8kqlrlA5">
      <int2:state int2:value="Rejected" int2:type="LegacyProofing"/>
    </int2:textHash>
    <int2:textHash int2:hashCode="d4ZX/6k2XVJ7ib" int2:id="JLgSAkXl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102F"/>
    <w:multiLevelType w:val="hybridMultilevel"/>
    <w:tmpl w:val="362227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2D2771"/>
    <w:multiLevelType w:val="hybridMultilevel"/>
    <w:tmpl w:val="E06AF5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7B69"/>
    <w:multiLevelType w:val="hybridMultilevel"/>
    <w:tmpl w:val="FD18229E"/>
    <w:lvl w:ilvl="0" w:tplc="923EDF12">
      <w:start w:val="1"/>
      <w:numFmt w:val="decimal"/>
      <w:pStyle w:val="Commandimage"/>
      <w:lvlText w:val="Hình%1: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1B585A"/>
    <w:multiLevelType w:val="hybridMultilevel"/>
    <w:tmpl w:val="78583510"/>
    <w:lvl w:ilvl="0" w:tplc="E8940C68">
      <w:start w:val="1"/>
      <w:numFmt w:val="bullet"/>
      <w:pStyle w:val="C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067A10"/>
    <w:multiLevelType w:val="hybridMultilevel"/>
    <w:tmpl w:val="FBB4AC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4A2D63"/>
    <w:multiLevelType w:val="hybridMultilevel"/>
    <w:tmpl w:val="C456B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A76B68"/>
    <w:multiLevelType w:val="singleLevel"/>
    <w:tmpl w:val="ED9055BC"/>
    <w:lvl w:ilvl="0">
      <w:start w:val="1"/>
      <w:numFmt w:val="bullet"/>
      <w:pStyle w:val="ListDash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3536AB3"/>
    <w:multiLevelType w:val="hybridMultilevel"/>
    <w:tmpl w:val="45B81D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6C5D6B"/>
    <w:multiLevelType w:val="hybridMultilevel"/>
    <w:tmpl w:val="13AE5E6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76564"/>
    <w:multiLevelType w:val="singleLevel"/>
    <w:tmpl w:val="2918D5D0"/>
    <w:lvl w:ilvl="0">
      <w:start w:val="1"/>
      <w:numFmt w:val="decimalEnclosedCircle"/>
      <w:pStyle w:val="NormalIndent"/>
      <w:lvlText w:val="%1"/>
      <w:lvlJc w:val="left"/>
      <w:pPr>
        <w:tabs>
          <w:tab w:val="num" w:pos="927"/>
        </w:tabs>
        <w:ind w:left="907" w:hanging="340"/>
      </w:pPr>
      <w:rPr>
        <w:rFonts w:hint="eastAsia"/>
      </w:rPr>
    </w:lvl>
  </w:abstractNum>
  <w:abstractNum w:abstractNumId="10" w15:restartNumberingAfterBreak="0">
    <w:nsid w:val="59E55C71"/>
    <w:multiLevelType w:val="multilevel"/>
    <w:tmpl w:val="46F6DFB0"/>
    <w:lvl w:ilvl="0">
      <w:start w:val="1"/>
      <w:numFmt w:val="upperLetter"/>
      <w:pStyle w:val="Appendix1"/>
      <w:lvlText w:val="Appendix %1"/>
      <w:lvlJc w:val="left"/>
      <w:pPr>
        <w:tabs>
          <w:tab w:val="num" w:pos="2520"/>
        </w:tabs>
        <w:ind w:left="720" w:hanging="720"/>
      </w:pPr>
    </w:lvl>
    <w:lvl w:ilvl="1">
      <w:start w:val="1"/>
      <w:numFmt w:val="decimal"/>
      <w:pStyle w:val="Appendix2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Appendix3"/>
      <w:lvlText w:val="%1.%3.%2"/>
      <w:lvlJc w:val="left"/>
      <w:pPr>
        <w:tabs>
          <w:tab w:val="num" w:pos="180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720"/>
      </w:pPr>
    </w:lvl>
    <w:lvl w:ilvl="5">
      <w:start w:val="1"/>
      <w:numFmt w:val="decimal"/>
      <w:lvlText w:val="%1.%2.%3.%4.%5.%6"/>
      <w:lvlJc w:val="left"/>
      <w:pPr>
        <w:tabs>
          <w:tab w:val="num" w:pos="5760"/>
        </w:tabs>
        <w:ind w:left="4320" w:hanging="720"/>
      </w:pPr>
    </w:lvl>
    <w:lvl w:ilvl="6">
      <w:start w:val="1"/>
      <w:numFmt w:val="decimal"/>
      <w:lvlText w:val="%1.%2.%3.%4.%5%6.%7."/>
      <w:lvlJc w:val="left"/>
      <w:pPr>
        <w:tabs>
          <w:tab w:val="num" w:pos="0"/>
        </w:tabs>
        <w:ind w:left="5040" w:hanging="720"/>
      </w:pPr>
    </w:lvl>
    <w:lvl w:ilvl="7">
      <w:start w:val="1"/>
      <w:numFmt w:val="decimal"/>
      <w:lvlText w:val="%1.%2.%3.%4.%5%6.%7.%8."/>
      <w:lvlJc w:val="left"/>
      <w:pPr>
        <w:tabs>
          <w:tab w:val="num" w:pos="0"/>
        </w:tabs>
        <w:ind w:left="5760" w:hanging="720"/>
      </w:pPr>
    </w:lvl>
    <w:lvl w:ilvl="8">
      <w:start w:val="1"/>
      <w:numFmt w:val="decimal"/>
      <w:lvlText w:val="%1.%2.%3.%4.%5%6.%7.%8.%9."/>
      <w:lvlJc w:val="left"/>
      <w:pPr>
        <w:tabs>
          <w:tab w:val="num" w:pos="0"/>
        </w:tabs>
        <w:ind w:left="6480" w:hanging="720"/>
      </w:pPr>
    </w:lvl>
  </w:abstractNum>
  <w:abstractNum w:abstractNumId="11" w15:restartNumberingAfterBreak="0">
    <w:nsid w:val="6A156603"/>
    <w:multiLevelType w:val="singleLevel"/>
    <w:tmpl w:val="9B70AE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36F3064"/>
    <w:multiLevelType w:val="hybridMultilevel"/>
    <w:tmpl w:val="6E3082F2"/>
    <w:lvl w:ilvl="0" w:tplc="AB9E4D56">
      <w:start w:val="1"/>
      <w:numFmt w:val="decimal"/>
      <w:pStyle w:val="Bas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14127F"/>
    <w:multiLevelType w:val="hybridMultilevel"/>
    <w:tmpl w:val="4266BA40"/>
    <w:lvl w:ilvl="0" w:tplc="C07E1462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514C64"/>
    <w:multiLevelType w:val="multilevel"/>
    <w:tmpl w:val="2A6A9AD4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273"/>
        </w:tabs>
        <w:ind w:left="171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2880" w:hanging="72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5760"/>
        </w:tabs>
        <w:ind w:left="4320" w:hanging="72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6840"/>
        </w:tabs>
        <w:ind w:left="5040" w:hanging="72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7920"/>
        </w:tabs>
        <w:ind w:left="5760" w:hanging="72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9000"/>
        </w:tabs>
        <w:ind w:left="6480" w:hanging="720"/>
      </w:pPr>
    </w:lvl>
  </w:abstractNum>
  <w:abstractNum w:abstractNumId="15" w15:restartNumberingAfterBreak="0">
    <w:nsid w:val="7F256FEC"/>
    <w:multiLevelType w:val="hybridMultilevel"/>
    <w:tmpl w:val="A560E16C"/>
    <w:lvl w:ilvl="0" w:tplc="5EC881F8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24895533">
    <w:abstractNumId w:val="10"/>
  </w:num>
  <w:num w:numId="2" w16cid:durableId="1620604141">
    <w:abstractNumId w:val="6"/>
  </w:num>
  <w:num w:numId="3" w16cid:durableId="1138303885">
    <w:abstractNumId w:val="9"/>
  </w:num>
  <w:num w:numId="4" w16cid:durableId="365369891">
    <w:abstractNumId w:val="11"/>
  </w:num>
  <w:num w:numId="5" w16cid:durableId="302347099">
    <w:abstractNumId w:val="2"/>
  </w:num>
  <w:num w:numId="6" w16cid:durableId="45299171">
    <w:abstractNumId w:val="3"/>
  </w:num>
  <w:num w:numId="7" w16cid:durableId="2015262675">
    <w:abstractNumId w:val="12"/>
  </w:num>
  <w:num w:numId="8" w16cid:durableId="667364804">
    <w:abstractNumId w:val="1"/>
  </w:num>
  <w:num w:numId="9" w16cid:durableId="1915966525">
    <w:abstractNumId w:val="5"/>
  </w:num>
  <w:num w:numId="10" w16cid:durableId="274868612">
    <w:abstractNumId w:val="14"/>
  </w:num>
  <w:num w:numId="11" w16cid:durableId="1705523468">
    <w:abstractNumId w:val="15"/>
  </w:num>
  <w:num w:numId="12" w16cid:durableId="795560074">
    <w:abstractNumId w:val="0"/>
  </w:num>
  <w:num w:numId="13" w16cid:durableId="476654497">
    <w:abstractNumId w:val="8"/>
  </w:num>
  <w:num w:numId="14" w16cid:durableId="1956281036">
    <w:abstractNumId w:val="4"/>
  </w:num>
  <w:num w:numId="15" w16cid:durableId="939219505">
    <w:abstractNumId w:val="7"/>
  </w:num>
  <w:num w:numId="16" w16cid:durableId="1604456382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pos w:val="beneathText"/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605"/>
    <w:rsid w:val="000005F2"/>
    <w:rsid w:val="000005F3"/>
    <w:rsid w:val="0000122D"/>
    <w:rsid w:val="000033DA"/>
    <w:rsid w:val="000041C2"/>
    <w:rsid w:val="0000491A"/>
    <w:rsid w:val="00005DD2"/>
    <w:rsid w:val="00005E68"/>
    <w:rsid w:val="0000665C"/>
    <w:rsid w:val="00006829"/>
    <w:rsid w:val="00006ABE"/>
    <w:rsid w:val="00006E49"/>
    <w:rsid w:val="00007355"/>
    <w:rsid w:val="0000743D"/>
    <w:rsid w:val="000107EF"/>
    <w:rsid w:val="00011178"/>
    <w:rsid w:val="00011258"/>
    <w:rsid w:val="000119BF"/>
    <w:rsid w:val="00011BBF"/>
    <w:rsid w:val="00011ED2"/>
    <w:rsid w:val="00011FA8"/>
    <w:rsid w:val="000121CE"/>
    <w:rsid w:val="00013012"/>
    <w:rsid w:val="0001435B"/>
    <w:rsid w:val="00014AA1"/>
    <w:rsid w:val="00014E3B"/>
    <w:rsid w:val="00014F6D"/>
    <w:rsid w:val="000155E1"/>
    <w:rsid w:val="0001560B"/>
    <w:rsid w:val="00015794"/>
    <w:rsid w:val="000159BB"/>
    <w:rsid w:val="00015E53"/>
    <w:rsid w:val="00016378"/>
    <w:rsid w:val="0001652F"/>
    <w:rsid w:val="00016AD3"/>
    <w:rsid w:val="00016E2C"/>
    <w:rsid w:val="00017024"/>
    <w:rsid w:val="00017707"/>
    <w:rsid w:val="00020DEA"/>
    <w:rsid w:val="00021837"/>
    <w:rsid w:val="0002196B"/>
    <w:rsid w:val="00021FF3"/>
    <w:rsid w:val="000221A1"/>
    <w:rsid w:val="00022B54"/>
    <w:rsid w:val="00022EA3"/>
    <w:rsid w:val="0002326C"/>
    <w:rsid w:val="0002407F"/>
    <w:rsid w:val="000249BC"/>
    <w:rsid w:val="00024CFA"/>
    <w:rsid w:val="00025494"/>
    <w:rsid w:val="00027298"/>
    <w:rsid w:val="0002787C"/>
    <w:rsid w:val="000300D3"/>
    <w:rsid w:val="00030EE7"/>
    <w:rsid w:val="00031DE4"/>
    <w:rsid w:val="00033650"/>
    <w:rsid w:val="000337ED"/>
    <w:rsid w:val="00033D53"/>
    <w:rsid w:val="0003498F"/>
    <w:rsid w:val="0003545B"/>
    <w:rsid w:val="00035590"/>
    <w:rsid w:val="000355A2"/>
    <w:rsid w:val="000357EE"/>
    <w:rsid w:val="000358B2"/>
    <w:rsid w:val="000358DB"/>
    <w:rsid w:val="00036515"/>
    <w:rsid w:val="00036DAA"/>
    <w:rsid w:val="00036FD8"/>
    <w:rsid w:val="00037E4B"/>
    <w:rsid w:val="000404E3"/>
    <w:rsid w:val="00041391"/>
    <w:rsid w:val="00041FE1"/>
    <w:rsid w:val="0004283C"/>
    <w:rsid w:val="000438D9"/>
    <w:rsid w:val="000444E1"/>
    <w:rsid w:val="00044617"/>
    <w:rsid w:val="0004483A"/>
    <w:rsid w:val="00045471"/>
    <w:rsid w:val="00045763"/>
    <w:rsid w:val="00045777"/>
    <w:rsid w:val="00045ACD"/>
    <w:rsid w:val="00046184"/>
    <w:rsid w:val="000467E0"/>
    <w:rsid w:val="000474D5"/>
    <w:rsid w:val="0004768E"/>
    <w:rsid w:val="000502BF"/>
    <w:rsid w:val="000506B7"/>
    <w:rsid w:val="000508EE"/>
    <w:rsid w:val="00050A7A"/>
    <w:rsid w:val="00050AC0"/>
    <w:rsid w:val="00050DA8"/>
    <w:rsid w:val="000514CF"/>
    <w:rsid w:val="00051560"/>
    <w:rsid w:val="0005204E"/>
    <w:rsid w:val="000524E7"/>
    <w:rsid w:val="00052989"/>
    <w:rsid w:val="00052A60"/>
    <w:rsid w:val="0005323F"/>
    <w:rsid w:val="00053916"/>
    <w:rsid w:val="000541D4"/>
    <w:rsid w:val="00054271"/>
    <w:rsid w:val="0005504B"/>
    <w:rsid w:val="00055526"/>
    <w:rsid w:val="000558EB"/>
    <w:rsid w:val="00056593"/>
    <w:rsid w:val="00056963"/>
    <w:rsid w:val="00056B75"/>
    <w:rsid w:val="00056DC7"/>
    <w:rsid w:val="00060114"/>
    <w:rsid w:val="000604DF"/>
    <w:rsid w:val="00060849"/>
    <w:rsid w:val="00061ACC"/>
    <w:rsid w:val="00061C2E"/>
    <w:rsid w:val="00062EEA"/>
    <w:rsid w:val="000632D6"/>
    <w:rsid w:val="000632F8"/>
    <w:rsid w:val="00063CF1"/>
    <w:rsid w:val="00063D6E"/>
    <w:rsid w:val="000641F0"/>
    <w:rsid w:val="00064A5D"/>
    <w:rsid w:val="00064D78"/>
    <w:rsid w:val="00064FCE"/>
    <w:rsid w:val="000655C1"/>
    <w:rsid w:val="00065DDE"/>
    <w:rsid w:val="000668F6"/>
    <w:rsid w:val="00067198"/>
    <w:rsid w:val="0006728C"/>
    <w:rsid w:val="000675A2"/>
    <w:rsid w:val="00067F46"/>
    <w:rsid w:val="0007037C"/>
    <w:rsid w:val="000705B3"/>
    <w:rsid w:val="000708C7"/>
    <w:rsid w:val="00070AAA"/>
    <w:rsid w:val="00070AC4"/>
    <w:rsid w:val="00070C88"/>
    <w:rsid w:val="00071AFA"/>
    <w:rsid w:val="000720F8"/>
    <w:rsid w:val="000722A9"/>
    <w:rsid w:val="00072D43"/>
    <w:rsid w:val="000735A4"/>
    <w:rsid w:val="00073A1E"/>
    <w:rsid w:val="00073CB8"/>
    <w:rsid w:val="00074100"/>
    <w:rsid w:val="00074377"/>
    <w:rsid w:val="00074627"/>
    <w:rsid w:val="00074C02"/>
    <w:rsid w:val="00074C2E"/>
    <w:rsid w:val="00074E54"/>
    <w:rsid w:val="00074E86"/>
    <w:rsid w:val="000750E3"/>
    <w:rsid w:val="00075835"/>
    <w:rsid w:val="00075DE7"/>
    <w:rsid w:val="00076571"/>
    <w:rsid w:val="000765E7"/>
    <w:rsid w:val="00077E3B"/>
    <w:rsid w:val="0008060D"/>
    <w:rsid w:val="000807FD"/>
    <w:rsid w:val="00080B54"/>
    <w:rsid w:val="0008120A"/>
    <w:rsid w:val="00081852"/>
    <w:rsid w:val="000825DC"/>
    <w:rsid w:val="00082BE9"/>
    <w:rsid w:val="00082CCF"/>
    <w:rsid w:val="000836E8"/>
    <w:rsid w:val="0008383A"/>
    <w:rsid w:val="00084757"/>
    <w:rsid w:val="00084B19"/>
    <w:rsid w:val="000850FD"/>
    <w:rsid w:val="0008648F"/>
    <w:rsid w:val="00087256"/>
    <w:rsid w:val="00087861"/>
    <w:rsid w:val="00087A7B"/>
    <w:rsid w:val="00087FF1"/>
    <w:rsid w:val="000900A6"/>
    <w:rsid w:val="00090233"/>
    <w:rsid w:val="00091A5B"/>
    <w:rsid w:val="00091C3A"/>
    <w:rsid w:val="00092804"/>
    <w:rsid w:val="0009329E"/>
    <w:rsid w:val="00094E1E"/>
    <w:rsid w:val="00094FDD"/>
    <w:rsid w:val="00095290"/>
    <w:rsid w:val="0009653A"/>
    <w:rsid w:val="000967F8"/>
    <w:rsid w:val="000969E2"/>
    <w:rsid w:val="00096B53"/>
    <w:rsid w:val="00096DD1"/>
    <w:rsid w:val="00097065"/>
    <w:rsid w:val="00097597"/>
    <w:rsid w:val="00097B22"/>
    <w:rsid w:val="000A090C"/>
    <w:rsid w:val="000A1334"/>
    <w:rsid w:val="000A162F"/>
    <w:rsid w:val="000A296F"/>
    <w:rsid w:val="000A2B13"/>
    <w:rsid w:val="000A3757"/>
    <w:rsid w:val="000A3ABC"/>
    <w:rsid w:val="000A413D"/>
    <w:rsid w:val="000A4218"/>
    <w:rsid w:val="000A44DD"/>
    <w:rsid w:val="000A4D97"/>
    <w:rsid w:val="000A4E7D"/>
    <w:rsid w:val="000A567D"/>
    <w:rsid w:val="000A5969"/>
    <w:rsid w:val="000A59DF"/>
    <w:rsid w:val="000A5F05"/>
    <w:rsid w:val="000A5F7C"/>
    <w:rsid w:val="000A641F"/>
    <w:rsid w:val="000A6976"/>
    <w:rsid w:val="000A6A72"/>
    <w:rsid w:val="000A7355"/>
    <w:rsid w:val="000A73B8"/>
    <w:rsid w:val="000A7C32"/>
    <w:rsid w:val="000A7C58"/>
    <w:rsid w:val="000B05E6"/>
    <w:rsid w:val="000B0A84"/>
    <w:rsid w:val="000B0D6A"/>
    <w:rsid w:val="000B144D"/>
    <w:rsid w:val="000B15DA"/>
    <w:rsid w:val="000B1D8A"/>
    <w:rsid w:val="000B2088"/>
    <w:rsid w:val="000B2656"/>
    <w:rsid w:val="000B27BF"/>
    <w:rsid w:val="000B284C"/>
    <w:rsid w:val="000B2F77"/>
    <w:rsid w:val="000B37F3"/>
    <w:rsid w:val="000B3DE0"/>
    <w:rsid w:val="000B532E"/>
    <w:rsid w:val="000B5C8C"/>
    <w:rsid w:val="000B6340"/>
    <w:rsid w:val="000B65AD"/>
    <w:rsid w:val="000B6798"/>
    <w:rsid w:val="000B6AF7"/>
    <w:rsid w:val="000B7244"/>
    <w:rsid w:val="000B7DA1"/>
    <w:rsid w:val="000C0611"/>
    <w:rsid w:val="000C07B6"/>
    <w:rsid w:val="000C0E74"/>
    <w:rsid w:val="000C13C2"/>
    <w:rsid w:val="000C1500"/>
    <w:rsid w:val="000C1B14"/>
    <w:rsid w:val="000C2271"/>
    <w:rsid w:val="000C247A"/>
    <w:rsid w:val="000C2A6D"/>
    <w:rsid w:val="000C2CA7"/>
    <w:rsid w:val="000C3673"/>
    <w:rsid w:val="000C3B09"/>
    <w:rsid w:val="000C3C27"/>
    <w:rsid w:val="000C45A2"/>
    <w:rsid w:val="000C5079"/>
    <w:rsid w:val="000C5486"/>
    <w:rsid w:val="000C5621"/>
    <w:rsid w:val="000C5D96"/>
    <w:rsid w:val="000C6578"/>
    <w:rsid w:val="000C6766"/>
    <w:rsid w:val="000C692C"/>
    <w:rsid w:val="000C7545"/>
    <w:rsid w:val="000C7605"/>
    <w:rsid w:val="000C7C6A"/>
    <w:rsid w:val="000D0502"/>
    <w:rsid w:val="000D0BC2"/>
    <w:rsid w:val="000D1393"/>
    <w:rsid w:val="000D16DA"/>
    <w:rsid w:val="000D1704"/>
    <w:rsid w:val="000D1754"/>
    <w:rsid w:val="000D19FD"/>
    <w:rsid w:val="000D1A3D"/>
    <w:rsid w:val="000D1F02"/>
    <w:rsid w:val="000D23A3"/>
    <w:rsid w:val="000D262D"/>
    <w:rsid w:val="000D2BE0"/>
    <w:rsid w:val="000D3318"/>
    <w:rsid w:val="000D3BD1"/>
    <w:rsid w:val="000D47B2"/>
    <w:rsid w:val="000D4B09"/>
    <w:rsid w:val="000D54AF"/>
    <w:rsid w:val="000D5907"/>
    <w:rsid w:val="000D67EB"/>
    <w:rsid w:val="000D6B4E"/>
    <w:rsid w:val="000D7777"/>
    <w:rsid w:val="000D795E"/>
    <w:rsid w:val="000D7D54"/>
    <w:rsid w:val="000D7E89"/>
    <w:rsid w:val="000E0206"/>
    <w:rsid w:val="000E21B8"/>
    <w:rsid w:val="000E2ADE"/>
    <w:rsid w:val="000E2E0F"/>
    <w:rsid w:val="000E2E26"/>
    <w:rsid w:val="000E329A"/>
    <w:rsid w:val="000E3FC3"/>
    <w:rsid w:val="000E45B7"/>
    <w:rsid w:val="000E4D0C"/>
    <w:rsid w:val="000E526F"/>
    <w:rsid w:val="000E6F3B"/>
    <w:rsid w:val="000E735B"/>
    <w:rsid w:val="000E7442"/>
    <w:rsid w:val="000E7B53"/>
    <w:rsid w:val="000F0A31"/>
    <w:rsid w:val="000F0FFF"/>
    <w:rsid w:val="000F29E6"/>
    <w:rsid w:val="000F3335"/>
    <w:rsid w:val="000F4633"/>
    <w:rsid w:val="000F51D9"/>
    <w:rsid w:val="000F537C"/>
    <w:rsid w:val="000F56AF"/>
    <w:rsid w:val="000F61C1"/>
    <w:rsid w:val="000F67D0"/>
    <w:rsid w:val="000F6A7E"/>
    <w:rsid w:val="000F6D70"/>
    <w:rsid w:val="000F70E0"/>
    <w:rsid w:val="000F72BF"/>
    <w:rsid w:val="000F7353"/>
    <w:rsid w:val="000F7426"/>
    <w:rsid w:val="00100244"/>
    <w:rsid w:val="0010090B"/>
    <w:rsid w:val="001009FF"/>
    <w:rsid w:val="00100C0B"/>
    <w:rsid w:val="0010136A"/>
    <w:rsid w:val="00101776"/>
    <w:rsid w:val="00102B95"/>
    <w:rsid w:val="00102C27"/>
    <w:rsid w:val="00102C6E"/>
    <w:rsid w:val="00102D02"/>
    <w:rsid w:val="00102E4C"/>
    <w:rsid w:val="0010672D"/>
    <w:rsid w:val="0010684E"/>
    <w:rsid w:val="00106C64"/>
    <w:rsid w:val="00107AF6"/>
    <w:rsid w:val="0011028E"/>
    <w:rsid w:val="001102C9"/>
    <w:rsid w:val="0011075A"/>
    <w:rsid w:val="001108D5"/>
    <w:rsid w:val="00110F8A"/>
    <w:rsid w:val="001111DA"/>
    <w:rsid w:val="00111DCE"/>
    <w:rsid w:val="00111EC2"/>
    <w:rsid w:val="00111F7F"/>
    <w:rsid w:val="00112565"/>
    <w:rsid w:val="00113BCA"/>
    <w:rsid w:val="001150F2"/>
    <w:rsid w:val="001151A5"/>
    <w:rsid w:val="00116B48"/>
    <w:rsid w:val="00117126"/>
    <w:rsid w:val="00117738"/>
    <w:rsid w:val="00117C70"/>
    <w:rsid w:val="00117D10"/>
    <w:rsid w:val="001203D8"/>
    <w:rsid w:val="00120C16"/>
    <w:rsid w:val="001214CE"/>
    <w:rsid w:val="00121C62"/>
    <w:rsid w:val="00121D6A"/>
    <w:rsid w:val="00123195"/>
    <w:rsid w:val="0012374E"/>
    <w:rsid w:val="00123A26"/>
    <w:rsid w:val="00123E7B"/>
    <w:rsid w:val="00123F03"/>
    <w:rsid w:val="00123FB9"/>
    <w:rsid w:val="0012438C"/>
    <w:rsid w:val="00124816"/>
    <w:rsid w:val="00124896"/>
    <w:rsid w:val="0012509C"/>
    <w:rsid w:val="00125337"/>
    <w:rsid w:val="00125356"/>
    <w:rsid w:val="001268AB"/>
    <w:rsid w:val="0012691F"/>
    <w:rsid w:val="00127559"/>
    <w:rsid w:val="00127FA1"/>
    <w:rsid w:val="0013043B"/>
    <w:rsid w:val="0013045C"/>
    <w:rsid w:val="00130BEA"/>
    <w:rsid w:val="00130ED8"/>
    <w:rsid w:val="001314BE"/>
    <w:rsid w:val="0013211D"/>
    <w:rsid w:val="001339AF"/>
    <w:rsid w:val="00133FEB"/>
    <w:rsid w:val="00134420"/>
    <w:rsid w:val="0013557E"/>
    <w:rsid w:val="00135625"/>
    <w:rsid w:val="00135EBE"/>
    <w:rsid w:val="00136099"/>
    <w:rsid w:val="00137020"/>
    <w:rsid w:val="001373A6"/>
    <w:rsid w:val="00137536"/>
    <w:rsid w:val="001378F3"/>
    <w:rsid w:val="00137B11"/>
    <w:rsid w:val="00137E9C"/>
    <w:rsid w:val="00140B16"/>
    <w:rsid w:val="00140C4B"/>
    <w:rsid w:val="00141DE2"/>
    <w:rsid w:val="0014376C"/>
    <w:rsid w:val="001437CA"/>
    <w:rsid w:val="00143DEC"/>
    <w:rsid w:val="00144C75"/>
    <w:rsid w:val="00144C93"/>
    <w:rsid w:val="00144D43"/>
    <w:rsid w:val="00144EC4"/>
    <w:rsid w:val="00146613"/>
    <w:rsid w:val="00146670"/>
    <w:rsid w:val="0015033E"/>
    <w:rsid w:val="001505BD"/>
    <w:rsid w:val="001505E5"/>
    <w:rsid w:val="00150798"/>
    <w:rsid w:val="00150974"/>
    <w:rsid w:val="00150A1A"/>
    <w:rsid w:val="001524A6"/>
    <w:rsid w:val="00152B0D"/>
    <w:rsid w:val="00152C80"/>
    <w:rsid w:val="00153FAC"/>
    <w:rsid w:val="00155C3C"/>
    <w:rsid w:val="00155D40"/>
    <w:rsid w:val="00156AC1"/>
    <w:rsid w:val="00157B8E"/>
    <w:rsid w:val="00157FB2"/>
    <w:rsid w:val="00160232"/>
    <w:rsid w:val="0016081F"/>
    <w:rsid w:val="0016179E"/>
    <w:rsid w:val="001636A8"/>
    <w:rsid w:val="00163991"/>
    <w:rsid w:val="00163F3D"/>
    <w:rsid w:val="0016498D"/>
    <w:rsid w:val="00164F1F"/>
    <w:rsid w:val="001652F5"/>
    <w:rsid w:val="00166503"/>
    <w:rsid w:val="001668ED"/>
    <w:rsid w:val="001670FE"/>
    <w:rsid w:val="001679EA"/>
    <w:rsid w:val="00170A96"/>
    <w:rsid w:val="00171333"/>
    <w:rsid w:val="00171481"/>
    <w:rsid w:val="0017248F"/>
    <w:rsid w:val="001727E7"/>
    <w:rsid w:val="0017287A"/>
    <w:rsid w:val="00172A7B"/>
    <w:rsid w:val="00172BD3"/>
    <w:rsid w:val="0017310D"/>
    <w:rsid w:val="00173EA3"/>
    <w:rsid w:val="00173F65"/>
    <w:rsid w:val="00174D94"/>
    <w:rsid w:val="00174F5A"/>
    <w:rsid w:val="00175883"/>
    <w:rsid w:val="00176301"/>
    <w:rsid w:val="001763E8"/>
    <w:rsid w:val="00176708"/>
    <w:rsid w:val="0017696A"/>
    <w:rsid w:val="001769A0"/>
    <w:rsid w:val="0017713B"/>
    <w:rsid w:val="00177965"/>
    <w:rsid w:val="0018043A"/>
    <w:rsid w:val="00181014"/>
    <w:rsid w:val="001810E3"/>
    <w:rsid w:val="00181B3D"/>
    <w:rsid w:val="001824CF"/>
    <w:rsid w:val="0018252B"/>
    <w:rsid w:val="00182A9D"/>
    <w:rsid w:val="00182C72"/>
    <w:rsid w:val="0018302A"/>
    <w:rsid w:val="001831A1"/>
    <w:rsid w:val="00183A18"/>
    <w:rsid w:val="00183B69"/>
    <w:rsid w:val="00184C09"/>
    <w:rsid w:val="00184F6B"/>
    <w:rsid w:val="00185033"/>
    <w:rsid w:val="0018544F"/>
    <w:rsid w:val="00185521"/>
    <w:rsid w:val="001861F4"/>
    <w:rsid w:val="00187258"/>
    <w:rsid w:val="00187574"/>
    <w:rsid w:val="00187B99"/>
    <w:rsid w:val="00187DA1"/>
    <w:rsid w:val="00190084"/>
    <w:rsid w:val="00191832"/>
    <w:rsid w:val="0019241A"/>
    <w:rsid w:val="001925FB"/>
    <w:rsid w:val="001927FB"/>
    <w:rsid w:val="00192C5A"/>
    <w:rsid w:val="0019324F"/>
    <w:rsid w:val="00194035"/>
    <w:rsid w:val="00194383"/>
    <w:rsid w:val="001958A6"/>
    <w:rsid w:val="001959AE"/>
    <w:rsid w:val="00195C89"/>
    <w:rsid w:val="00196119"/>
    <w:rsid w:val="0019689F"/>
    <w:rsid w:val="00197489"/>
    <w:rsid w:val="001A0A83"/>
    <w:rsid w:val="001A0EB7"/>
    <w:rsid w:val="001A1200"/>
    <w:rsid w:val="001A1552"/>
    <w:rsid w:val="001A1CF8"/>
    <w:rsid w:val="001A20E6"/>
    <w:rsid w:val="001A2C02"/>
    <w:rsid w:val="001A2E72"/>
    <w:rsid w:val="001A3294"/>
    <w:rsid w:val="001A3B34"/>
    <w:rsid w:val="001A3B75"/>
    <w:rsid w:val="001A40C8"/>
    <w:rsid w:val="001A4B07"/>
    <w:rsid w:val="001A4E00"/>
    <w:rsid w:val="001A4F20"/>
    <w:rsid w:val="001A50E7"/>
    <w:rsid w:val="001A5226"/>
    <w:rsid w:val="001A523D"/>
    <w:rsid w:val="001A5DC6"/>
    <w:rsid w:val="001A6331"/>
    <w:rsid w:val="001B0AB3"/>
    <w:rsid w:val="001B0E73"/>
    <w:rsid w:val="001B13F6"/>
    <w:rsid w:val="001B2FD7"/>
    <w:rsid w:val="001B3B6B"/>
    <w:rsid w:val="001B3B6F"/>
    <w:rsid w:val="001B3D9D"/>
    <w:rsid w:val="001B42F4"/>
    <w:rsid w:val="001B49E9"/>
    <w:rsid w:val="001B55DF"/>
    <w:rsid w:val="001B5B33"/>
    <w:rsid w:val="001B647D"/>
    <w:rsid w:val="001B6A7D"/>
    <w:rsid w:val="001B7BAC"/>
    <w:rsid w:val="001C0593"/>
    <w:rsid w:val="001C1D17"/>
    <w:rsid w:val="001C2825"/>
    <w:rsid w:val="001C2861"/>
    <w:rsid w:val="001C40C5"/>
    <w:rsid w:val="001C45ED"/>
    <w:rsid w:val="001C46B5"/>
    <w:rsid w:val="001C4C10"/>
    <w:rsid w:val="001C4D59"/>
    <w:rsid w:val="001C5039"/>
    <w:rsid w:val="001C53BD"/>
    <w:rsid w:val="001C541C"/>
    <w:rsid w:val="001C5F7C"/>
    <w:rsid w:val="001C6B6C"/>
    <w:rsid w:val="001C73A7"/>
    <w:rsid w:val="001C7500"/>
    <w:rsid w:val="001C75A7"/>
    <w:rsid w:val="001C7944"/>
    <w:rsid w:val="001D2875"/>
    <w:rsid w:val="001D3493"/>
    <w:rsid w:val="001D3719"/>
    <w:rsid w:val="001D3DA0"/>
    <w:rsid w:val="001D4744"/>
    <w:rsid w:val="001D487D"/>
    <w:rsid w:val="001D538D"/>
    <w:rsid w:val="001D5716"/>
    <w:rsid w:val="001D594D"/>
    <w:rsid w:val="001D5DA1"/>
    <w:rsid w:val="001D5EBA"/>
    <w:rsid w:val="001D6A31"/>
    <w:rsid w:val="001D6A76"/>
    <w:rsid w:val="001D712A"/>
    <w:rsid w:val="001D7BE7"/>
    <w:rsid w:val="001D7DE8"/>
    <w:rsid w:val="001E033B"/>
    <w:rsid w:val="001E11B8"/>
    <w:rsid w:val="001E1A7F"/>
    <w:rsid w:val="001E1E71"/>
    <w:rsid w:val="001E35A0"/>
    <w:rsid w:val="001E3B14"/>
    <w:rsid w:val="001E4E6C"/>
    <w:rsid w:val="001E63A2"/>
    <w:rsid w:val="001E7645"/>
    <w:rsid w:val="001E7A1F"/>
    <w:rsid w:val="001F139B"/>
    <w:rsid w:val="001F13C2"/>
    <w:rsid w:val="001F194B"/>
    <w:rsid w:val="001F1E59"/>
    <w:rsid w:val="001F2075"/>
    <w:rsid w:val="001F2125"/>
    <w:rsid w:val="001F2198"/>
    <w:rsid w:val="001F29D8"/>
    <w:rsid w:val="001F374F"/>
    <w:rsid w:val="001F3A10"/>
    <w:rsid w:val="001F3C44"/>
    <w:rsid w:val="001F3E5F"/>
    <w:rsid w:val="001F6EF7"/>
    <w:rsid w:val="001F7001"/>
    <w:rsid w:val="001F7AF1"/>
    <w:rsid w:val="0020008C"/>
    <w:rsid w:val="002000B7"/>
    <w:rsid w:val="00200B0D"/>
    <w:rsid w:val="00200B70"/>
    <w:rsid w:val="0020116D"/>
    <w:rsid w:val="002024F6"/>
    <w:rsid w:val="00202BF4"/>
    <w:rsid w:val="00202D78"/>
    <w:rsid w:val="00202E6B"/>
    <w:rsid w:val="00203013"/>
    <w:rsid w:val="002037C0"/>
    <w:rsid w:val="002038E5"/>
    <w:rsid w:val="002041B7"/>
    <w:rsid w:val="00204A29"/>
    <w:rsid w:val="00204CA3"/>
    <w:rsid w:val="00205108"/>
    <w:rsid w:val="00205386"/>
    <w:rsid w:val="00205B14"/>
    <w:rsid w:val="00205BD1"/>
    <w:rsid w:val="0020628B"/>
    <w:rsid w:val="002063BB"/>
    <w:rsid w:val="00206A95"/>
    <w:rsid w:val="002073CA"/>
    <w:rsid w:val="00207433"/>
    <w:rsid w:val="002079E6"/>
    <w:rsid w:val="00207A03"/>
    <w:rsid w:val="0021025D"/>
    <w:rsid w:val="00211A48"/>
    <w:rsid w:val="00211E8B"/>
    <w:rsid w:val="00211FC2"/>
    <w:rsid w:val="00211FF6"/>
    <w:rsid w:val="00212304"/>
    <w:rsid w:val="00212A25"/>
    <w:rsid w:val="00212FC1"/>
    <w:rsid w:val="002132CF"/>
    <w:rsid w:val="0021367A"/>
    <w:rsid w:val="00213F80"/>
    <w:rsid w:val="00214771"/>
    <w:rsid w:val="00215171"/>
    <w:rsid w:val="002156DA"/>
    <w:rsid w:val="00215710"/>
    <w:rsid w:val="00215737"/>
    <w:rsid w:val="0021606B"/>
    <w:rsid w:val="002160A9"/>
    <w:rsid w:val="002160C0"/>
    <w:rsid w:val="00216D90"/>
    <w:rsid w:val="0022010C"/>
    <w:rsid w:val="00221D0D"/>
    <w:rsid w:val="00221E98"/>
    <w:rsid w:val="002224F3"/>
    <w:rsid w:val="00222933"/>
    <w:rsid w:val="00222F75"/>
    <w:rsid w:val="00222FB2"/>
    <w:rsid w:val="00222FB6"/>
    <w:rsid w:val="002237F2"/>
    <w:rsid w:val="00223D4B"/>
    <w:rsid w:val="00223E27"/>
    <w:rsid w:val="00223FA4"/>
    <w:rsid w:val="0022454E"/>
    <w:rsid w:val="002248D4"/>
    <w:rsid w:val="002250CC"/>
    <w:rsid w:val="0022513E"/>
    <w:rsid w:val="002273F0"/>
    <w:rsid w:val="002274BA"/>
    <w:rsid w:val="00227D0A"/>
    <w:rsid w:val="0023027A"/>
    <w:rsid w:val="002320D3"/>
    <w:rsid w:val="002329DC"/>
    <w:rsid w:val="00232D09"/>
    <w:rsid w:val="00233D52"/>
    <w:rsid w:val="00234A7E"/>
    <w:rsid w:val="002352D3"/>
    <w:rsid w:val="00236FAE"/>
    <w:rsid w:val="002370A8"/>
    <w:rsid w:val="00237A4D"/>
    <w:rsid w:val="00237F84"/>
    <w:rsid w:val="00240201"/>
    <w:rsid w:val="00240ACF"/>
    <w:rsid w:val="002415AB"/>
    <w:rsid w:val="002417EE"/>
    <w:rsid w:val="00242013"/>
    <w:rsid w:val="0024345C"/>
    <w:rsid w:val="00243618"/>
    <w:rsid w:val="00243B7A"/>
    <w:rsid w:val="00243F55"/>
    <w:rsid w:val="0024460C"/>
    <w:rsid w:val="00245100"/>
    <w:rsid w:val="0024517A"/>
    <w:rsid w:val="00246332"/>
    <w:rsid w:val="0024636D"/>
    <w:rsid w:val="002465A6"/>
    <w:rsid w:val="00247F18"/>
    <w:rsid w:val="002507A9"/>
    <w:rsid w:val="00250A9C"/>
    <w:rsid w:val="00250C06"/>
    <w:rsid w:val="00250D29"/>
    <w:rsid w:val="002510E2"/>
    <w:rsid w:val="00251CAD"/>
    <w:rsid w:val="002524AF"/>
    <w:rsid w:val="00252726"/>
    <w:rsid w:val="0025273E"/>
    <w:rsid w:val="00252781"/>
    <w:rsid w:val="00252835"/>
    <w:rsid w:val="00252D8E"/>
    <w:rsid w:val="00254524"/>
    <w:rsid w:val="00254835"/>
    <w:rsid w:val="00254DF2"/>
    <w:rsid w:val="00255810"/>
    <w:rsid w:val="002567B8"/>
    <w:rsid w:val="00256FC8"/>
    <w:rsid w:val="00257C44"/>
    <w:rsid w:val="00257CCE"/>
    <w:rsid w:val="0026014B"/>
    <w:rsid w:val="002608B7"/>
    <w:rsid w:val="00263129"/>
    <w:rsid w:val="00263475"/>
    <w:rsid w:val="002639B9"/>
    <w:rsid w:val="00263A6A"/>
    <w:rsid w:val="00263CC5"/>
    <w:rsid w:val="002649D3"/>
    <w:rsid w:val="00264D50"/>
    <w:rsid w:val="00266423"/>
    <w:rsid w:val="00266874"/>
    <w:rsid w:val="002670CF"/>
    <w:rsid w:val="002677B8"/>
    <w:rsid w:val="00267B08"/>
    <w:rsid w:val="00267D0A"/>
    <w:rsid w:val="002709B2"/>
    <w:rsid w:val="00270E09"/>
    <w:rsid w:val="00271C6C"/>
    <w:rsid w:val="00272859"/>
    <w:rsid w:val="00272A24"/>
    <w:rsid w:val="00272F5B"/>
    <w:rsid w:val="00273D02"/>
    <w:rsid w:val="00274813"/>
    <w:rsid w:val="00274C42"/>
    <w:rsid w:val="00274E5E"/>
    <w:rsid w:val="00275052"/>
    <w:rsid w:val="00275E5E"/>
    <w:rsid w:val="0027632E"/>
    <w:rsid w:val="002766F3"/>
    <w:rsid w:val="00276D66"/>
    <w:rsid w:val="00277800"/>
    <w:rsid w:val="00277CE4"/>
    <w:rsid w:val="00277F12"/>
    <w:rsid w:val="002810D9"/>
    <w:rsid w:val="00281246"/>
    <w:rsid w:val="00281840"/>
    <w:rsid w:val="00281952"/>
    <w:rsid w:val="00281BA4"/>
    <w:rsid w:val="002826B0"/>
    <w:rsid w:val="0028299E"/>
    <w:rsid w:val="00283083"/>
    <w:rsid w:val="00283939"/>
    <w:rsid w:val="00283B7D"/>
    <w:rsid w:val="002847BE"/>
    <w:rsid w:val="002852CE"/>
    <w:rsid w:val="00285DDA"/>
    <w:rsid w:val="00285EDB"/>
    <w:rsid w:val="00287283"/>
    <w:rsid w:val="002876CD"/>
    <w:rsid w:val="0028785D"/>
    <w:rsid w:val="002878F1"/>
    <w:rsid w:val="00287C07"/>
    <w:rsid w:val="00287CDA"/>
    <w:rsid w:val="002904D9"/>
    <w:rsid w:val="00291131"/>
    <w:rsid w:val="00292927"/>
    <w:rsid w:val="00292B95"/>
    <w:rsid w:val="00292BF7"/>
    <w:rsid w:val="00292DDB"/>
    <w:rsid w:val="00293275"/>
    <w:rsid w:val="002933FC"/>
    <w:rsid w:val="002936BE"/>
    <w:rsid w:val="002942BE"/>
    <w:rsid w:val="002944C7"/>
    <w:rsid w:val="00294ADC"/>
    <w:rsid w:val="0029571D"/>
    <w:rsid w:val="00296A08"/>
    <w:rsid w:val="0029714F"/>
    <w:rsid w:val="002973A5"/>
    <w:rsid w:val="00297473"/>
    <w:rsid w:val="002978FE"/>
    <w:rsid w:val="00297CD0"/>
    <w:rsid w:val="0029D98D"/>
    <w:rsid w:val="002A00E6"/>
    <w:rsid w:val="002A11E2"/>
    <w:rsid w:val="002A1F65"/>
    <w:rsid w:val="002A2CDC"/>
    <w:rsid w:val="002A2E0A"/>
    <w:rsid w:val="002A2E9C"/>
    <w:rsid w:val="002A38E3"/>
    <w:rsid w:val="002A392D"/>
    <w:rsid w:val="002A39FD"/>
    <w:rsid w:val="002A3C40"/>
    <w:rsid w:val="002A3CB3"/>
    <w:rsid w:val="002A4264"/>
    <w:rsid w:val="002A4BC5"/>
    <w:rsid w:val="002A4E46"/>
    <w:rsid w:val="002A507F"/>
    <w:rsid w:val="002A5877"/>
    <w:rsid w:val="002A5F4A"/>
    <w:rsid w:val="002A61D7"/>
    <w:rsid w:val="002A6362"/>
    <w:rsid w:val="002A6F99"/>
    <w:rsid w:val="002A7FBA"/>
    <w:rsid w:val="002B07AC"/>
    <w:rsid w:val="002B1978"/>
    <w:rsid w:val="002B1B07"/>
    <w:rsid w:val="002B2A4B"/>
    <w:rsid w:val="002B2B5C"/>
    <w:rsid w:val="002B2CEA"/>
    <w:rsid w:val="002B2DA9"/>
    <w:rsid w:val="002B3B32"/>
    <w:rsid w:val="002B3C88"/>
    <w:rsid w:val="002B3E1C"/>
    <w:rsid w:val="002B4E9B"/>
    <w:rsid w:val="002B56D0"/>
    <w:rsid w:val="002B6A69"/>
    <w:rsid w:val="002B74F3"/>
    <w:rsid w:val="002C01D3"/>
    <w:rsid w:val="002C0DAC"/>
    <w:rsid w:val="002C112F"/>
    <w:rsid w:val="002C15F2"/>
    <w:rsid w:val="002C1CB4"/>
    <w:rsid w:val="002C1E9C"/>
    <w:rsid w:val="002C2222"/>
    <w:rsid w:val="002C2B37"/>
    <w:rsid w:val="002C3915"/>
    <w:rsid w:val="002C3DD4"/>
    <w:rsid w:val="002C4105"/>
    <w:rsid w:val="002C4869"/>
    <w:rsid w:val="002C76F8"/>
    <w:rsid w:val="002C77A5"/>
    <w:rsid w:val="002C7A3D"/>
    <w:rsid w:val="002C7F9D"/>
    <w:rsid w:val="002D070F"/>
    <w:rsid w:val="002D0F15"/>
    <w:rsid w:val="002D1198"/>
    <w:rsid w:val="002D11A7"/>
    <w:rsid w:val="002D11AC"/>
    <w:rsid w:val="002D1212"/>
    <w:rsid w:val="002D16C6"/>
    <w:rsid w:val="002D1F0C"/>
    <w:rsid w:val="002D24B0"/>
    <w:rsid w:val="002D2E33"/>
    <w:rsid w:val="002D33C2"/>
    <w:rsid w:val="002D3873"/>
    <w:rsid w:val="002D38A9"/>
    <w:rsid w:val="002D3B29"/>
    <w:rsid w:val="002D4912"/>
    <w:rsid w:val="002D4921"/>
    <w:rsid w:val="002D5105"/>
    <w:rsid w:val="002D5112"/>
    <w:rsid w:val="002D55F4"/>
    <w:rsid w:val="002D5778"/>
    <w:rsid w:val="002D5845"/>
    <w:rsid w:val="002D5B57"/>
    <w:rsid w:val="002D732E"/>
    <w:rsid w:val="002D79AD"/>
    <w:rsid w:val="002D7CF0"/>
    <w:rsid w:val="002E054F"/>
    <w:rsid w:val="002E05C5"/>
    <w:rsid w:val="002E2C2B"/>
    <w:rsid w:val="002E3354"/>
    <w:rsid w:val="002E3461"/>
    <w:rsid w:val="002E381E"/>
    <w:rsid w:val="002E3954"/>
    <w:rsid w:val="002E3D00"/>
    <w:rsid w:val="002E43FF"/>
    <w:rsid w:val="002E47A7"/>
    <w:rsid w:val="002E6805"/>
    <w:rsid w:val="002E7623"/>
    <w:rsid w:val="002E790D"/>
    <w:rsid w:val="002F02E1"/>
    <w:rsid w:val="002F04E8"/>
    <w:rsid w:val="002F0701"/>
    <w:rsid w:val="002F077C"/>
    <w:rsid w:val="002F19D2"/>
    <w:rsid w:val="002F1C5A"/>
    <w:rsid w:val="002F280A"/>
    <w:rsid w:val="002F41C0"/>
    <w:rsid w:val="002F41FF"/>
    <w:rsid w:val="002F5A6C"/>
    <w:rsid w:val="002F5E99"/>
    <w:rsid w:val="002F71B5"/>
    <w:rsid w:val="002F764B"/>
    <w:rsid w:val="002F76D7"/>
    <w:rsid w:val="002F78A0"/>
    <w:rsid w:val="002F7BF3"/>
    <w:rsid w:val="00300160"/>
    <w:rsid w:val="00300640"/>
    <w:rsid w:val="0030071A"/>
    <w:rsid w:val="00300A23"/>
    <w:rsid w:val="00300B99"/>
    <w:rsid w:val="00300BA3"/>
    <w:rsid w:val="00301033"/>
    <w:rsid w:val="003011B3"/>
    <w:rsid w:val="00301485"/>
    <w:rsid w:val="00301573"/>
    <w:rsid w:val="003015B4"/>
    <w:rsid w:val="00301989"/>
    <w:rsid w:val="0030198C"/>
    <w:rsid w:val="0030210E"/>
    <w:rsid w:val="00302BB4"/>
    <w:rsid w:val="00302D12"/>
    <w:rsid w:val="00303080"/>
    <w:rsid w:val="0030379B"/>
    <w:rsid w:val="0030466A"/>
    <w:rsid w:val="00304820"/>
    <w:rsid w:val="00304F3D"/>
    <w:rsid w:val="0030502D"/>
    <w:rsid w:val="00305BB4"/>
    <w:rsid w:val="00305E74"/>
    <w:rsid w:val="00306B61"/>
    <w:rsid w:val="00307074"/>
    <w:rsid w:val="00307EE2"/>
    <w:rsid w:val="00310253"/>
    <w:rsid w:val="00310AF9"/>
    <w:rsid w:val="00310B8D"/>
    <w:rsid w:val="00311D20"/>
    <w:rsid w:val="00311DAC"/>
    <w:rsid w:val="00312643"/>
    <w:rsid w:val="00312B98"/>
    <w:rsid w:val="00313303"/>
    <w:rsid w:val="00314A18"/>
    <w:rsid w:val="003151A3"/>
    <w:rsid w:val="00315AA5"/>
    <w:rsid w:val="003160FC"/>
    <w:rsid w:val="00316D13"/>
    <w:rsid w:val="003202B9"/>
    <w:rsid w:val="0032081C"/>
    <w:rsid w:val="0032152B"/>
    <w:rsid w:val="003219C4"/>
    <w:rsid w:val="00321D65"/>
    <w:rsid w:val="00322032"/>
    <w:rsid w:val="00322599"/>
    <w:rsid w:val="00323EB3"/>
    <w:rsid w:val="00324A70"/>
    <w:rsid w:val="00324D52"/>
    <w:rsid w:val="0032515E"/>
    <w:rsid w:val="00326344"/>
    <w:rsid w:val="00326A50"/>
    <w:rsid w:val="00326B68"/>
    <w:rsid w:val="003275C8"/>
    <w:rsid w:val="0032777D"/>
    <w:rsid w:val="00330C10"/>
    <w:rsid w:val="00330C1F"/>
    <w:rsid w:val="00330F3C"/>
    <w:rsid w:val="003315AD"/>
    <w:rsid w:val="00331CCA"/>
    <w:rsid w:val="0033202E"/>
    <w:rsid w:val="00333994"/>
    <w:rsid w:val="003343D1"/>
    <w:rsid w:val="00334AD8"/>
    <w:rsid w:val="0033512F"/>
    <w:rsid w:val="003359EB"/>
    <w:rsid w:val="003359EC"/>
    <w:rsid w:val="00335DC3"/>
    <w:rsid w:val="00335F06"/>
    <w:rsid w:val="0033628E"/>
    <w:rsid w:val="003366CD"/>
    <w:rsid w:val="00336C1E"/>
    <w:rsid w:val="00337394"/>
    <w:rsid w:val="0033750A"/>
    <w:rsid w:val="00340382"/>
    <w:rsid w:val="00340684"/>
    <w:rsid w:val="00340E51"/>
    <w:rsid w:val="003412E1"/>
    <w:rsid w:val="00341547"/>
    <w:rsid w:val="00341984"/>
    <w:rsid w:val="003419B1"/>
    <w:rsid w:val="00341A3B"/>
    <w:rsid w:val="003423DC"/>
    <w:rsid w:val="00342B7E"/>
    <w:rsid w:val="00342E86"/>
    <w:rsid w:val="00343EBC"/>
    <w:rsid w:val="003452C9"/>
    <w:rsid w:val="003457A1"/>
    <w:rsid w:val="003470CC"/>
    <w:rsid w:val="00347402"/>
    <w:rsid w:val="00347B5B"/>
    <w:rsid w:val="00347D62"/>
    <w:rsid w:val="00347F3E"/>
    <w:rsid w:val="00347F5A"/>
    <w:rsid w:val="00350A4F"/>
    <w:rsid w:val="00350F1D"/>
    <w:rsid w:val="003515CF"/>
    <w:rsid w:val="00351C64"/>
    <w:rsid w:val="00352363"/>
    <w:rsid w:val="00353C1C"/>
    <w:rsid w:val="00353D0C"/>
    <w:rsid w:val="003543F3"/>
    <w:rsid w:val="00355111"/>
    <w:rsid w:val="00355275"/>
    <w:rsid w:val="0035673E"/>
    <w:rsid w:val="00357451"/>
    <w:rsid w:val="0035770B"/>
    <w:rsid w:val="00357B47"/>
    <w:rsid w:val="003600D5"/>
    <w:rsid w:val="0036029B"/>
    <w:rsid w:val="003607C1"/>
    <w:rsid w:val="00360CD1"/>
    <w:rsid w:val="00360E51"/>
    <w:rsid w:val="003612A4"/>
    <w:rsid w:val="00361510"/>
    <w:rsid w:val="00361D71"/>
    <w:rsid w:val="00361E04"/>
    <w:rsid w:val="00362455"/>
    <w:rsid w:val="00362B08"/>
    <w:rsid w:val="00363495"/>
    <w:rsid w:val="0036358E"/>
    <w:rsid w:val="003638F5"/>
    <w:rsid w:val="00363921"/>
    <w:rsid w:val="003639B6"/>
    <w:rsid w:val="0036611A"/>
    <w:rsid w:val="003663F9"/>
    <w:rsid w:val="00366424"/>
    <w:rsid w:val="003668A8"/>
    <w:rsid w:val="00366D3E"/>
    <w:rsid w:val="00367029"/>
    <w:rsid w:val="00367DCE"/>
    <w:rsid w:val="0037018A"/>
    <w:rsid w:val="00370277"/>
    <w:rsid w:val="00371238"/>
    <w:rsid w:val="003714AA"/>
    <w:rsid w:val="00372230"/>
    <w:rsid w:val="003722D4"/>
    <w:rsid w:val="00373985"/>
    <w:rsid w:val="00373B4E"/>
    <w:rsid w:val="00374339"/>
    <w:rsid w:val="00374C2D"/>
    <w:rsid w:val="00375442"/>
    <w:rsid w:val="00375569"/>
    <w:rsid w:val="00375AE8"/>
    <w:rsid w:val="00375C88"/>
    <w:rsid w:val="0037624C"/>
    <w:rsid w:val="0037691B"/>
    <w:rsid w:val="00377358"/>
    <w:rsid w:val="0037740D"/>
    <w:rsid w:val="00377440"/>
    <w:rsid w:val="00377B32"/>
    <w:rsid w:val="00377C93"/>
    <w:rsid w:val="00377F11"/>
    <w:rsid w:val="00380A1A"/>
    <w:rsid w:val="00380C10"/>
    <w:rsid w:val="003827A8"/>
    <w:rsid w:val="0038287B"/>
    <w:rsid w:val="00383055"/>
    <w:rsid w:val="0038327D"/>
    <w:rsid w:val="00383445"/>
    <w:rsid w:val="00383AC2"/>
    <w:rsid w:val="00383AFD"/>
    <w:rsid w:val="003862E1"/>
    <w:rsid w:val="0038675C"/>
    <w:rsid w:val="003867E1"/>
    <w:rsid w:val="00386D7C"/>
    <w:rsid w:val="00387083"/>
    <w:rsid w:val="00387524"/>
    <w:rsid w:val="003875DA"/>
    <w:rsid w:val="003877C5"/>
    <w:rsid w:val="00387CE7"/>
    <w:rsid w:val="00387CFB"/>
    <w:rsid w:val="00387ECA"/>
    <w:rsid w:val="0039115C"/>
    <w:rsid w:val="0039154D"/>
    <w:rsid w:val="00391639"/>
    <w:rsid w:val="003919E7"/>
    <w:rsid w:val="0039327D"/>
    <w:rsid w:val="00393805"/>
    <w:rsid w:val="00394026"/>
    <w:rsid w:val="003954D6"/>
    <w:rsid w:val="00395DC7"/>
    <w:rsid w:val="00395F82"/>
    <w:rsid w:val="0039606C"/>
    <w:rsid w:val="00396E5D"/>
    <w:rsid w:val="003970C8"/>
    <w:rsid w:val="00397787"/>
    <w:rsid w:val="00397806"/>
    <w:rsid w:val="003978DF"/>
    <w:rsid w:val="00397967"/>
    <w:rsid w:val="00397C1C"/>
    <w:rsid w:val="00397F33"/>
    <w:rsid w:val="003A03A7"/>
    <w:rsid w:val="003A1191"/>
    <w:rsid w:val="003A13EF"/>
    <w:rsid w:val="003A1F4C"/>
    <w:rsid w:val="003A219C"/>
    <w:rsid w:val="003A22B7"/>
    <w:rsid w:val="003A244D"/>
    <w:rsid w:val="003A3AEB"/>
    <w:rsid w:val="003A3D16"/>
    <w:rsid w:val="003A4020"/>
    <w:rsid w:val="003A4C66"/>
    <w:rsid w:val="003A4E88"/>
    <w:rsid w:val="003A5817"/>
    <w:rsid w:val="003A59B4"/>
    <w:rsid w:val="003A6E21"/>
    <w:rsid w:val="003A6F5A"/>
    <w:rsid w:val="003A77DA"/>
    <w:rsid w:val="003A7C3C"/>
    <w:rsid w:val="003A7DE3"/>
    <w:rsid w:val="003B0118"/>
    <w:rsid w:val="003B0476"/>
    <w:rsid w:val="003B08CD"/>
    <w:rsid w:val="003B0F35"/>
    <w:rsid w:val="003B1015"/>
    <w:rsid w:val="003B131E"/>
    <w:rsid w:val="003B32FA"/>
    <w:rsid w:val="003B3570"/>
    <w:rsid w:val="003B3B53"/>
    <w:rsid w:val="003B3D89"/>
    <w:rsid w:val="003B48D5"/>
    <w:rsid w:val="003B4E63"/>
    <w:rsid w:val="003B4F28"/>
    <w:rsid w:val="003B4FDE"/>
    <w:rsid w:val="003B50D5"/>
    <w:rsid w:val="003B5704"/>
    <w:rsid w:val="003B6C9A"/>
    <w:rsid w:val="003B7023"/>
    <w:rsid w:val="003B71EC"/>
    <w:rsid w:val="003B769C"/>
    <w:rsid w:val="003B798E"/>
    <w:rsid w:val="003B7B4F"/>
    <w:rsid w:val="003C0112"/>
    <w:rsid w:val="003C01E2"/>
    <w:rsid w:val="003C01FA"/>
    <w:rsid w:val="003C05A9"/>
    <w:rsid w:val="003C0A6E"/>
    <w:rsid w:val="003C200F"/>
    <w:rsid w:val="003C2971"/>
    <w:rsid w:val="003C2AE9"/>
    <w:rsid w:val="003C36C3"/>
    <w:rsid w:val="003C3861"/>
    <w:rsid w:val="003C3865"/>
    <w:rsid w:val="003C4172"/>
    <w:rsid w:val="003C49B5"/>
    <w:rsid w:val="003C5004"/>
    <w:rsid w:val="003C522D"/>
    <w:rsid w:val="003C5868"/>
    <w:rsid w:val="003C5B9E"/>
    <w:rsid w:val="003C5D9D"/>
    <w:rsid w:val="003C779A"/>
    <w:rsid w:val="003C7D91"/>
    <w:rsid w:val="003D0565"/>
    <w:rsid w:val="003D1A7F"/>
    <w:rsid w:val="003D2A94"/>
    <w:rsid w:val="003D2FCA"/>
    <w:rsid w:val="003D33C5"/>
    <w:rsid w:val="003D354B"/>
    <w:rsid w:val="003D53A9"/>
    <w:rsid w:val="003D53D4"/>
    <w:rsid w:val="003D54CD"/>
    <w:rsid w:val="003D5551"/>
    <w:rsid w:val="003D743C"/>
    <w:rsid w:val="003D7756"/>
    <w:rsid w:val="003E0B59"/>
    <w:rsid w:val="003E0C71"/>
    <w:rsid w:val="003E1225"/>
    <w:rsid w:val="003E20F3"/>
    <w:rsid w:val="003E376A"/>
    <w:rsid w:val="003E3982"/>
    <w:rsid w:val="003E3C19"/>
    <w:rsid w:val="003E3F15"/>
    <w:rsid w:val="003E4D74"/>
    <w:rsid w:val="003E5BBE"/>
    <w:rsid w:val="003E5F89"/>
    <w:rsid w:val="003E6472"/>
    <w:rsid w:val="003F0F23"/>
    <w:rsid w:val="003F1F3D"/>
    <w:rsid w:val="003F25D5"/>
    <w:rsid w:val="003F2605"/>
    <w:rsid w:val="003F30A1"/>
    <w:rsid w:val="003F31DE"/>
    <w:rsid w:val="003F33EA"/>
    <w:rsid w:val="003F4130"/>
    <w:rsid w:val="003F44F5"/>
    <w:rsid w:val="003F5415"/>
    <w:rsid w:val="003F6641"/>
    <w:rsid w:val="004000B8"/>
    <w:rsid w:val="00400AD8"/>
    <w:rsid w:val="00400C36"/>
    <w:rsid w:val="00401026"/>
    <w:rsid w:val="00401330"/>
    <w:rsid w:val="004013E6"/>
    <w:rsid w:val="0040271D"/>
    <w:rsid w:val="00403AF5"/>
    <w:rsid w:val="004044E6"/>
    <w:rsid w:val="004046FC"/>
    <w:rsid w:val="00405144"/>
    <w:rsid w:val="00405207"/>
    <w:rsid w:val="0040587C"/>
    <w:rsid w:val="004060DF"/>
    <w:rsid w:val="0040672A"/>
    <w:rsid w:val="0040679B"/>
    <w:rsid w:val="00406C92"/>
    <w:rsid w:val="00406D67"/>
    <w:rsid w:val="00406F79"/>
    <w:rsid w:val="00406FA8"/>
    <w:rsid w:val="004072E7"/>
    <w:rsid w:val="004072F3"/>
    <w:rsid w:val="0040792B"/>
    <w:rsid w:val="004102E3"/>
    <w:rsid w:val="004104A3"/>
    <w:rsid w:val="00410D17"/>
    <w:rsid w:val="0041122F"/>
    <w:rsid w:val="00411A0A"/>
    <w:rsid w:val="004128F6"/>
    <w:rsid w:val="00412E96"/>
    <w:rsid w:val="0041309B"/>
    <w:rsid w:val="0041341F"/>
    <w:rsid w:val="00414DE9"/>
    <w:rsid w:val="0041500F"/>
    <w:rsid w:val="00415394"/>
    <w:rsid w:val="004155E1"/>
    <w:rsid w:val="0041562A"/>
    <w:rsid w:val="0041587F"/>
    <w:rsid w:val="004158FB"/>
    <w:rsid w:val="00415DE2"/>
    <w:rsid w:val="00416758"/>
    <w:rsid w:val="00416BFD"/>
    <w:rsid w:val="00416C8C"/>
    <w:rsid w:val="004172DF"/>
    <w:rsid w:val="00417361"/>
    <w:rsid w:val="004174CC"/>
    <w:rsid w:val="00417CB2"/>
    <w:rsid w:val="00420284"/>
    <w:rsid w:val="004206D8"/>
    <w:rsid w:val="00420860"/>
    <w:rsid w:val="00420F8F"/>
    <w:rsid w:val="00421C59"/>
    <w:rsid w:val="0042215B"/>
    <w:rsid w:val="00422793"/>
    <w:rsid w:val="00422B1D"/>
    <w:rsid w:val="00422FE6"/>
    <w:rsid w:val="00423119"/>
    <w:rsid w:val="0042398B"/>
    <w:rsid w:val="004240BE"/>
    <w:rsid w:val="00424915"/>
    <w:rsid w:val="00425DA1"/>
    <w:rsid w:val="00426320"/>
    <w:rsid w:val="00426576"/>
    <w:rsid w:val="004265C8"/>
    <w:rsid w:val="00426F89"/>
    <w:rsid w:val="00427327"/>
    <w:rsid w:val="00427389"/>
    <w:rsid w:val="00427A57"/>
    <w:rsid w:val="00427B5C"/>
    <w:rsid w:val="0043002A"/>
    <w:rsid w:val="0043012D"/>
    <w:rsid w:val="00430179"/>
    <w:rsid w:val="00430690"/>
    <w:rsid w:val="004308B2"/>
    <w:rsid w:val="004317EB"/>
    <w:rsid w:val="00431F93"/>
    <w:rsid w:val="00432839"/>
    <w:rsid w:val="00432B1D"/>
    <w:rsid w:val="0043392F"/>
    <w:rsid w:val="00433E7D"/>
    <w:rsid w:val="00434303"/>
    <w:rsid w:val="0043478C"/>
    <w:rsid w:val="004352D4"/>
    <w:rsid w:val="00435F07"/>
    <w:rsid w:val="004368E9"/>
    <w:rsid w:val="004370C4"/>
    <w:rsid w:val="00437724"/>
    <w:rsid w:val="004378EB"/>
    <w:rsid w:val="00441C2B"/>
    <w:rsid w:val="00442211"/>
    <w:rsid w:val="00443A51"/>
    <w:rsid w:val="0044501D"/>
    <w:rsid w:val="004467B0"/>
    <w:rsid w:val="00446E98"/>
    <w:rsid w:val="0044744D"/>
    <w:rsid w:val="0044785D"/>
    <w:rsid w:val="00450C5C"/>
    <w:rsid w:val="004513EE"/>
    <w:rsid w:val="00451DF2"/>
    <w:rsid w:val="0045214B"/>
    <w:rsid w:val="00452B83"/>
    <w:rsid w:val="00452C63"/>
    <w:rsid w:val="00453AEB"/>
    <w:rsid w:val="00454D7D"/>
    <w:rsid w:val="00455267"/>
    <w:rsid w:val="0045574E"/>
    <w:rsid w:val="00455A4F"/>
    <w:rsid w:val="0045611F"/>
    <w:rsid w:val="0045624E"/>
    <w:rsid w:val="0045668B"/>
    <w:rsid w:val="004566D4"/>
    <w:rsid w:val="00456BC7"/>
    <w:rsid w:val="00456CC2"/>
    <w:rsid w:val="00456EC4"/>
    <w:rsid w:val="00457E8D"/>
    <w:rsid w:val="0046097E"/>
    <w:rsid w:val="0046109C"/>
    <w:rsid w:val="0046299C"/>
    <w:rsid w:val="004629AB"/>
    <w:rsid w:val="004639B2"/>
    <w:rsid w:val="00463A79"/>
    <w:rsid w:val="0046591C"/>
    <w:rsid w:val="00465B8A"/>
    <w:rsid w:val="00465C51"/>
    <w:rsid w:val="00465E1B"/>
    <w:rsid w:val="00465FEE"/>
    <w:rsid w:val="00466177"/>
    <w:rsid w:val="004669FA"/>
    <w:rsid w:val="00466BDB"/>
    <w:rsid w:val="00466F66"/>
    <w:rsid w:val="0046795C"/>
    <w:rsid w:val="00467EDB"/>
    <w:rsid w:val="00470937"/>
    <w:rsid w:val="0047094A"/>
    <w:rsid w:val="0047099D"/>
    <w:rsid w:val="00471C5A"/>
    <w:rsid w:val="00472457"/>
    <w:rsid w:val="004725FF"/>
    <w:rsid w:val="00472820"/>
    <w:rsid w:val="00472D21"/>
    <w:rsid w:val="00473D9F"/>
    <w:rsid w:val="0047458B"/>
    <w:rsid w:val="00474894"/>
    <w:rsid w:val="00474C33"/>
    <w:rsid w:val="00474FF2"/>
    <w:rsid w:val="00475CFC"/>
    <w:rsid w:val="00476161"/>
    <w:rsid w:val="00476C2D"/>
    <w:rsid w:val="00477367"/>
    <w:rsid w:val="004773A9"/>
    <w:rsid w:val="00477909"/>
    <w:rsid w:val="00477CB0"/>
    <w:rsid w:val="0048027C"/>
    <w:rsid w:val="00480532"/>
    <w:rsid w:val="00480756"/>
    <w:rsid w:val="004809E9"/>
    <w:rsid w:val="004812CF"/>
    <w:rsid w:val="00481862"/>
    <w:rsid w:val="00482189"/>
    <w:rsid w:val="00482AD2"/>
    <w:rsid w:val="0048372E"/>
    <w:rsid w:val="00483755"/>
    <w:rsid w:val="00483D0E"/>
    <w:rsid w:val="00484B1B"/>
    <w:rsid w:val="00485007"/>
    <w:rsid w:val="00485D76"/>
    <w:rsid w:val="00485ED4"/>
    <w:rsid w:val="0048658B"/>
    <w:rsid w:val="004866F0"/>
    <w:rsid w:val="00486D3E"/>
    <w:rsid w:val="00486D57"/>
    <w:rsid w:val="0048723D"/>
    <w:rsid w:val="0048793F"/>
    <w:rsid w:val="0049062B"/>
    <w:rsid w:val="00490CAC"/>
    <w:rsid w:val="00490D81"/>
    <w:rsid w:val="00491CEC"/>
    <w:rsid w:val="00491D64"/>
    <w:rsid w:val="00492885"/>
    <w:rsid w:val="00492981"/>
    <w:rsid w:val="004935C6"/>
    <w:rsid w:val="00493E77"/>
    <w:rsid w:val="00494079"/>
    <w:rsid w:val="00494E74"/>
    <w:rsid w:val="0049531A"/>
    <w:rsid w:val="004953BB"/>
    <w:rsid w:val="00495707"/>
    <w:rsid w:val="0049604A"/>
    <w:rsid w:val="0049616D"/>
    <w:rsid w:val="00496176"/>
    <w:rsid w:val="00497289"/>
    <w:rsid w:val="0049729B"/>
    <w:rsid w:val="00497548"/>
    <w:rsid w:val="00497F43"/>
    <w:rsid w:val="004A07F1"/>
    <w:rsid w:val="004A0EB1"/>
    <w:rsid w:val="004A1201"/>
    <w:rsid w:val="004A1D96"/>
    <w:rsid w:val="004A29AF"/>
    <w:rsid w:val="004A31C8"/>
    <w:rsid w:val="004A398A"/>
    <w:rsid w:val="004A3C52"/>
    <w:rsid w:val="004A59A9"/>
    <w:rsid w:val="004A5CF4"/>
    <w:rsid w:val="004A639E"/>
    <w:rsid w:val="004A6728"/>
    <w:rsid w:val="004A6BB5"/>
    <w:rsid w:val="004A79F0"/>
    <w:rsid w:val="004A7B4C"/>
    <w:rsid w:val="004A7B51"/>
    <w:rsid w:val="004B05C2"/>
    <w:rsid w:val="004B1D55"/>
    <w:rsid w:val="004B2C97"/>
    <w:rsid w:val="004B3197"/>
    <w:rsid w:val="004B386F"/>
    <w:rsid w:val="004B46FB"/>
    <w:rsid w:val="004B577A"/>
    <w:rsid w:val="004B594D"/>
    <w:rsid w:val="004B59DC"/>
    <w:rsid w:val="004B5DDD"/>
    <w:rsid w:val="004B7115"/>
    <w:rsid w:val="004B7335"/>
    <w:rsid w:val="004B73C4"/>
    <w:rsid w:val="004C097D"/>
    <w:rsid w:val="004C0C78"/>
    <w:rsid w:val="004C10AC"/>
    <w:rsid w:val="004C111E"/>
    <w:rsid w:val="004C1DA7"/>
    <w:rsid w:val="004C1F72"/>
    <w:rsid w:val="004C284F"/>
    <w:rsid w:val="004C47F8"/>
    <w:rsid w:val="004C617B"/>
    <w:rsid w:val="004C64DC"/>
    <w:rsid w:val="004C66DB"/>
    <w:rsid w:val="004C6A2E"/>
    <w:rsid w:val="004C766E"/>
    <w:rsid w:val="004C7C08"/>
    <w:rsid w:val="004C7FBA"/>
    <w:rsid w:val="004D06CE"/>
    <w:rsid w:val="004D08C0"/>
    <w:rsid w:val="004D0C91"/>
    <w:rsid w:val="004D12D9"/>
    <w:rsid w:val="004D1FA4"/>
    <w:rsid w:val="004D2DE0"/>
    <w:rsid w:val="004D2F29"/>
    <w:rsid w:val="004D312A"/>
    <w:rsid w:val="004D3257"/>
    <w:rsid w:val="004D32EC"/>
    <w:rsid w:val="004D3544"/>
    <w:rsid w:val="004D3F24"/>
    <w:rsid w:val="004D4184"/>
    <w:rsid w:val="004D4E3D"/>
    <w:rsid w:val="004D4F67"/>
    <w:rsid w:val="004D4F9D"/>
    <w:rsid w:val="004D4FA1"/>
    <w:rsid w:val="004D5391"/>
    <w:rsid w:val="004D5445"/>
    <w:rsid w:val="004D5DE5"/>
    <w:rsid w:val="004D5EB6"/>
    <w:rsid w:val="004D620A"/>
    <w:rsid w:val="004D6449"/>
    <w:rsid w:val="004D6C89"/>
    <w:rsid w:val="004D7001"/>
    <w:rsid w:val="004D7A33"/>
    <w:rsid w:val="004D7EBE"/>
    <w:rsid w:val="004E1315"/>
    <w:rsid w:val="004E18B6"/>
    <w:rsid w:val="004E1BDA"/>
    <w:rsid w:val="004E2961"/>
    <w:rsid w:val="004E2AB6"/>
    <w:rsid w:val="004E4267"/>
    <w:rsid w:val="004E4439"/>
    <w:rsid w:val="004E44AB"/>
    <w:rsid w:val="004E493B"/>
    <w:rsid w:val="004E4AB1"/>
    <w:rsid w:val="004E5516"/>
    <w:rsid w:val="004E5EBC"/>
    <w:rsid w:val="004E6813"/>
    <w:rsid w:val="004E7071"/>
    <w:rsid w:val="004E7389"/>
    <w:rsid w:val="004E76B7"/>
    <w:rsid w:val="004E77B4"/>
    <w:rsid w:val="004E7808"/>
    <w:rsid w:val="004E7876"/>
    <w:rsid w:val="004F0EDE"/>
    <w:rsid w:val="004F12B5"/>
    <w:rsid w:val="004F1578"/>
    <w:rsid w:val="004F20F6"/>
    <w:rsid w:val="004F233D"/>
    <w:rsid w:val="004F24C9"/>
    <w:rsid w:val="004F2613"/>
    <w:rsid w:val="004F26D2"/>
    <w:rsid w:val="004F3230"/>
    <w:rsid w:val="004F5013"/>
    <w:rsid w:val="004F5251"/>
    <w:rsid w:val="004F53F5"/>
    <w:rsid w:val="004F5ABB"/>
    <w:rsid w:val="004F68AF"/>
    <w:rsid w:val="004F6E73"/>
    <w:rsid w:val="00500A39"/>
    <w:rsid w:val="00500BB3"/>
    <w:rsid w:val="00501687"/>
    <w:rsid w:val="005028B7"/>
    <w:rsid w:val="00502D7B"/>
    <w:rsid w:val="00502EA8"/>
    <w:rsid w:val="005036EE"/>
    <w:rsid w:val="00503DB6"/>
    <w:rsid w:val="0050409D"/>
    <w:rsid w:val="0050422E"/>
    <w:rsid w:val="0050628A"/>
    <w:rsid w:val="0050682D"/>
    <w:rsid w:val="0050704E"/>
    <w:rsid w:val="00507B90"/>
    <w:rsid w:val="00507DA2"/>
    <w:rsid w:val="00507FD0"/>
    <w:rsid w:val="00510483"/>
    <w:rsid w:val="005114B9"/>
    <w:rsid w:val="00511C5C"/>
    <w:rsid w:val="005121DE"/>
    <w:rsid w:val="005129AA"/>
    <w:rsid w:val="005136C3"/>
    <w:rsid w:val="00513D70"/>
    <w:rsid w:val="00514253"/>
    <w:rsid w:val="00514395"/>
    <w:rsid w:val="0051465A"/>
    <w:rsid w:val="00514747"/>
    <w:rsid w:val="00514B66"/>
    <w:rsid w:val="00515514"/>
    <w:rsid w:val="00515CCC"/>
    <w:rsid w:val="00515F6E"/>
    <w:rsid w:val="00516F2E"/>
    <w:rsid w:val="00517145"/>
    <w:rsid w:val="00517C5A"/>
    <w:rsid w:val="00520325"/>
    <w:rsid w:val="00520CBF"/>
    <w:rsid w:val="005211AE"/>
    <w:rsid w:val="0052187C"/>
    <w:rsid w:val="00521A21"/>
    <w:rsid w:val="0052270E"/>
    <w:rsid w:val="00522E77"/>
    <w:rsid w:val="00524697"/>
    <w:rsid w:val="0052545F"/>
    <w:rsid w:val="00525FE4"/>
    <w:rsid w:val="005261C0"/>
    <w:rsid w:val="0052633A"/>
    <w:rsid w:val="00526667"/>
    <w:rsid w:val="00526A26"/>
    <w:rsid w:val="00526B62"/>
    <w:rsid w:val="005273D3"/>
    <w:rsid w:val="00527DCD"/>
    <w:rsid w:val="00530364"/>
    <w:rsid w:val="00530C99"/>
    <w:rsid w:val="005315A0"/>
    <w:rsid w:val="00532CA3"/>
    <w:rsid w:val="00532EE9"/>
    <w:rsid w:val="00533359"/>
    <w:rsid w:val="00533E27"/>
    <w:rsid w:val="005340A4"/>
    <w:rsid w:val="005340CA"/>
    <w:rsid w:val="005349F9"/>
    <w:rsid w:val="00535DF1"/>
    <w:rsid w:val="00536371"/>
    <w:rsid w:val="005365EE"/>
    <w:rsid w:val="005366C7"/>
    <w:rsid w:val="005366E7"/>
    <w:rsid w:val="00536937"/>
    <w:rsid w:val="00537ADA"/>
    <w:rsid w:val="005400B8"/>
    <w:rsid w:val="00540A64"/>
    <w:rsid w:val="005414DE"/>
    <w:rsid w:val="0054174B"/>
    <w:rsid w:val="00541967"/>
    <w:rsid w:val="00541FC6"/>
    <w:rsid w:val="00542295"/>
    <w:rsid w:val="00542374"/>
    <w:rsid w:val="00542533"/>
    <w:rsid w:val="00542F87"/>
    <w:rsid w:val="005439A6"/>
    <w:rsid w:val="005454A2"/>
    <w:rsid w:val="00545993"/>
    <w:rsid w:val="00545E65"/>
    <w:rsid w:val="00546C13"/>
    <w:rsid w:val="00546E02"/>
    <w:rsid w:val="005474C2"/>
    <w:rsid w:val="00547DA2"/>
    <w:rsid w:val="00547FF2"/>
    <w:rsid w:val="00550B92"/>
    <w:rsid w:val="00550CD0"/>
    <w:rsid w:val="00551E66"/>
    <w:rsid w:val="005524B3"/>
    <w:rsid w:val="00553166"/>
    <w:rsid w:val="005539E3"/>
    <w:rsid w:val="00554109"/>
    <w:rsid w:val="00554168"/>
    <w:rsid w:val="00554596"/>
    <w:rsid w:val="0055496B"/>
    <w:rsid w:val="00555B6D"/>
    <w:rsid w:val="00555CD8"/>
    <w:rsid w:val="00556C10"/>
    <w:rsid w:val="00557013"/>
    <w:rsid w:val="0055742F"/>
    <w:rsid w:val="00557B99"/>
    <w:rsid w:val="0056007A"/>
    <w:rsid w:val="00560E7E"/>
    <w:rsid w:val="00560EEB"/>
    <w:rsid w:val="00561859"/>
    <w:rsid w:val="005619FB"/>
    <w:rsid w:val="00562456"/>
    <w:rsid w:val="00563159"/>
    <w:rsid w:val="005633FA"/>
    <w:rsid w:val="00563C51"/>
    <w:rsid w:val="00563D5D"/>
    <w:rsid w:val="00563D76"/>
    <w:rsid w:val="00563E1E"/>
    <w:rsid w:val="00563F96"/>
    <w:rsid w:val="00564320"/>
    <w:rsid w:val="0056474A"/>
    <w:rsid w:val="00565521"/>
    <w:rsid w:val="005658C1"/>
    <w:rsid w:val="005658C7"/>
    <w:rsid w:val="005659FE"/>
    <w:rsid w:val="0056673B"/>
    <w:rsid w:val="00566CC5"/>
    <w:rsid w:val="00566DA8"/>
    <w:rsid w:val="00566EA9"/>
    <w:rsid w:val="00566FF0"/>
    <w:rsid w:val="005671EE"/>
    <w:rsid w:val="005674A4"/>
    <w:rsid w:val="00570013"/>
    <w:rsid w:val="005705F5"/>
    <w:rsid w:val="0057062C"/>
    <w:rsid w:val="005718E7"/>
    <w:rsid w:val="00571A42"/>
    <w:rsid w:val="00573877"/>
    <w:rsid w:val="00573CC2"/>
    <w:rsid w:val="00573CCA"/>
    <w:rsid w:val="00573E1A"/>
    <w:rsid w:val="00575790"/>
    <w:rsid w:val="005759ED"/>
    <w:rsid w:val="005765E8"/>
    <w:rsid w:val="00576E94"/>
    <w:rsid w:val="00580938"/>
    <w:rsid w:val="00581D53"/>
    <w:rsid w:val="00581E52"/>
    <w:rsid w:val="00582C1F"/>
    <w:rsid w:val="00583005"/>
    <w:rsid w:val="005844A7"/>
    <w:rsid w:val="005850B5"/>
    <w:rsid w:val="0058618B"/>
    <w:rsid w:val="00587EB4"/>
    <w:rsid w:val="00590DAE"/>
    <w:rsid w:val="0059129D"/>
    <w:rsid w:val="005914F9"/>
    <w:rsid w:val="005915E2"/>
    <w:rsid w:val="00591AD3"/>
    <w:rsid w:val="00591E99"/>
    <w:rsid w:val="00592AE5"/>
    <w:rsid w:val="00593420"/>
    <w:rsid w:val="005934E7"/>
    <w:rsid w:val="00593BF1"/>
    <w:rsid w:val="00593C48"/>
    <w:rsid w:val="00593DDB"/>
    <w:rsid w:val="005943F5"/>
    <w:rsid w:val="005944E5"/>
    <w:rsid w:val="00594E2F"/>
    <w:rsid w:val="0059550C"/>
    <w:rsid w:val="00595666"/>
    <w:rsid w:val="00595FC6"/>
    <w:rsid w:val="00596218"/>
    <w:rsid w:val="0059661C"/>
    <w:rsid w:val="00596961"/>
    <w:rsid w:val="00596986"/>
    <w:rsid w:val="00596FC9"/>
    <w:rsid w:val="005A05DC"/>
    <w:rsid w:val="005A12ED"/>
    <w:rsid w:val="005A1A8F"/>
    <w:rsid w:val="005A1FE2"/>
    <w:rsid w:val="005A20D1"/>
    <w:rsid w:val="005A269C"/>
    <w:rsid w:val="005A28AB"/>
    <w:rsid w:val="005A2A58"/>
    <w:rsid w:val="005A2A6B"/>
    <w:rsid w:val="005A2FE9"/>
    <w:rsid w:val="005A31D0"/>
    <w:rsid w:val="005A3323"/>
    <w:rsid w:val="005A474C"/>
    <w:rsid w:val="005A483B"/>
    <w:rsid w:val="005A5323"/>
    <w:rsid w:val="005A55D5"/>
    <w:rsid w:val="005A5880"/>
    <w:rsid w:val="005A5968"/>
    <w:rsid w:val="005A5C0B"/>
    <w:rsid w:val="005A5C2D"/>
    <w:rsid w:val="005A6503"/>
    <w:rsid w:val="005A695C"/>
    <w:rsid w:val="005A7201"/>
    <w:rsid w:val="005B057D"/>
    <w:rsid w:val="005B0886"/>
    <w:rsid w:val="005B0D8A"/>
    <w:rsid w:val="005B1980"/>
    <w:rsid w:val="005B1E47"/>
    <w:rsid w:val="005B2B42"/>
    <w:rsid w:val="005B2D9C"/>
    <w:rsid w:val="005B3519"/>
    <w:rsid w:val="005B36B4"/>
    <w:rsid w:val="005B37C8"/>
    <w:rsid w:val="005B388F"/>
    <w:rsid w:val="005B3A1F"/>
    <w:rsid w:val="005B3FE6"/>
    <w:rsid w:val="005B4102"/>
    <w:rsid w:val="005B422F"/>
    <w:rsid w:val="005B454F"/>
    <w:rsid w:val="005B4562"/>
    <w:rsid w:val="005B4748"/>
    <w:rsid w:val="005B569F"/>
    <w:rsid w:val="005B5A84"/>
    <w:rsid w:val="005B65E1"/>
    <w:rsid w:val="005B6AA4"/>
    <w:rsid w:val="005B6F2D"/>
    <w:rsid w:val="005B7F97"/>
    <w:rsid w:val="005C00A4"/>
    <w:rsid w:val="005C0677"/>
    <w:rsid w:val="005C0F88"/>
    <w:rsid w:val="005C0F8E"/>
    <w:rsid w:val="005C1601"/>
    <w:rsid w:val="005C16B7"/>
    <w:rsid w:val="005C17FF"/>
    <w:rsid w:val="005C3034"/>
    <w:rsid w:val="005C3A9D"/>
    <w:rsid w:val="005C496F"/>
    <w:rsid w:val="005C5305"/>
    <w:rsid w:val="005C5879"/>
    <w:rsid w:val="005C600B"/>
    <w:rsid w:val="005C6EF3"/>
    <w:rsid w:val="005C7166"/>
    <w:rsid w:val="005C7186"/>
    <w:rsid w:val="005D07C5"/>
    <w:rsid w:val="005D0A3A"/>
    <w:rsid w:val="005D0B7D"/>
    <w:rsid w:val="005D1E6B"/>
    <w:rsid w:val="005D221A"/>
    <w:rsid w:val="005D297F"/>
    <w:rsid w:val="005D2E44"/>
    <w:rsid w:val="005D2E61"/>
    <w:rsid w:val="005D3305"/>
    <w:rsid w:val="005D3603"/>
    <w:rsid w:val="005D3F40"/>
    <w:rsid w:val="005D439D"/>
    <w:rsid w:val="005D4585"/>
    <w:rsid w:val="005D5EEC"/>
    <w:rsid w:val="005D6807"/>
    <w:rsid w:val="005D70FE"/>
    <w:rsid w:val="005D7CD6"/>
    <w:rsid w:val="005E1603"/>
    <w:rsid w:val="005E1F62"/>
    <w:rsid w:val="005E25AA"/>
    <w:rsid w:val="005E2B0E"/>
    <w:rsid w:val="005E2D6A"/>
    <w:rsid w:val="005E2F68"/>
    <w:rsid w:val="005E3998"/>
    <w:rsid w:val="005E3B85"/>
    <w:rsid w:val="005E4D9B"/>
    <w:rsid w:val="005E55D8"/>
    <w:rsid w:val="005E5DF5"/>
    <w:rsid w:val="005E65F9"/>
    <w:rsid w:val="005E6855"/>
    <w:rsid w:val="005E68C7"/>
    <w:rsid w:val="005E7DCE"/>
    <w:rsid w:val="005E7EB5"/>
    <w:rsid w:val="005F0694"/>
    <w:rsid w:val="005F0965"/>
    <w:rsid w:val="005F0B62"/>
    <w:rsid w:val="005F0F78"/>
    <w:rsid w:val="005F0FED"/>
    <w:rsid w:val="005F1357"/>
    <w:rsid w:val="005F163D"/>
    <w:rsid w:val="005F275E"/>
    <w:rsid w:val="005F3020"/>
    <w:rsid w:val="005F3561"/>
    <w:rsid w:val="005F3A07"/>
    <w:rsid w:val="005F4224"/>
    <w:rsid w:val="005F4B82"/>
    <w:rsid w:val="005F572C"/>
    <w:rsid w:val="005F5870"/>
    <w:rsid w:val="005F5F6B"/>
    <w:rsid w:val="005F601E"/>
    <w:rsid w:val="005F6421"/>
    <w:rsid w:val="005F6E3C"/>
    <w:rsid w:val="005F7219"/>
    <w:rsid w:val="0060060E"/>
    <w:rsid w:val="00600B35"/>
    <w:rsid w:val="00600DD2"/>
    <w:rsid w:val="00600FEF"/>
    <w:rsid w:val="00602B74"/>
    <w:rsid w:val="00602C4C"/>
    <w:rsid w:val="00602D89"/>
    <w:rsid w:val="006044C4"/>
    <w:rsid w:val="00605930"/>
    <w:rsid w:val="00605D16"/>
    <w:rsid w:val="00605F6F"/>
    <w:rsid w:val="00607542"/>
    <w:rsid w:val="00607908"/>
    <w:rsid w:val="0060795E"/>
    <w:rsid w:val="0061024E"/>
    <w:rsid w:val="00610749"/>
    <w:rsid w:val="006107E6"/>
    <w:rsid w:val="00610A1A"/>
    <w:rsid w:val="00610F7F"/>
    <w:rsid w:val="006119AF"/>
    <w:rsid w:val="0061214B"/>
    <w:rsid w:val="00612860"/>
    <w:rsid w:val="00612F85"/>
    <w:rsid w:val="006142EB"/>
    <w:rsid w:val="00614B09"/>
    <w:rsid w:val="00614F51"/>
    <w:rsid w:val="0061522F"/>
    <w:rsid w:val="00615315"/>
    <w:rsid w:val="00615641"/>
    <w:rsid w:val="0061582E"/>
    <w:rsid w:val="00616372"/>
    <w:rsid w:val="006164A8"/>
    <w:rsid w:val="0061655C"/>
    <w:rsid w:val="00616905"/>
    <w:rsid w:val="006175A9"/>
    <w:rsid w:val="00617777"/>
    <w:rsid w:val="00620636"/>
    <w:rsid w:val="00620830"/>
    <w:rsid w:val="00620D89"/>
    <w:rsid w:val="0062223C"/>
    <w:rsid w:val="00622810"/>
    <w:rsid w:val="00622C01"/>
    <w:rsid w:val="00624C9D"/>
    <w:rsid w:val="00624DF1"/>
    <w:rsid w:val="006255DD"/>
    <w:rsid w:val="00625949"/>
    <w:rsid w:val="00625A58"/>
    <w:rsid w:val="00625D6C"/>
    <w:rsid w:val="0062773E"/>
    <w:rsid w:val="00627AC5"/>
    <w:rsid w:val="00627DB4"/>
    <w:rsid w:val="00627E1A"/>
    <w:rsid w:val="006301B3"/>
    <w:rsid w:val="00630200"/>
    <w:rsid w:val="00631334"/>
    <w:rsid w:val="00631429"/>
    <w:rsid w:val="0063154C"/>
    <w:rsid w:val="00631D22"/>
    <w:rsid w:val="00631FA4"/>
    <w:rsid w:val="00632C74"/>
    <w:rsid w:val="006333D6"/>
    <w:rsid w:val="00633F56"/>
    <w:rsid w:val="0063450A"/>
    <w:rsid w:val="00634672"/>
    <w:rsid w:val="006347CA"/>
    <w:rsid w:val="0063482F"/>
    <w:rsid w:val="00635986"/>
    <w:rsid w:val="0063635D"/>
    <w:rsid w:val="006369EF"/>
    <w:rsid w:val="00636EA3"/>
    <w:rsid w:val="006371B2"/>
    <w:rsid w:val="00637CB8"/>
    <w:rsid w:val="0064023A"/>
    <w:rsid w:val="006405FC"/>
    <w:rsid w:val="00640BD7"/>
    <w:rsid w:val="00641F6F"/>
    <w:rsid w:val="00642220"/>
    <w:rsid w:val="00642CB1"/>
    <w:rsid w:val="00643AB5"/>
    <w:rsid w:val="00643BD4"/>
    <w:rsid w:val="00643E65"/>
    <w:rsid w:val="00644645"/>
    <w:rsid w:val="0064517A"/>
    <w:rsid w:val="00645401"/>
    <w:rsid w:val="006456CB"/>
    <w:rsid w:val="00645DED"/>
    <w:rsid w:val="0064681B"/>
    <w:rsid w:val="00647852"/>
    <w:rsid w:val="00647EA4"/>
    <w:rsid w:val="00650B00"/>
    <w:rsid w:val="00650C7F"/>
    <w:rsid w:val="00650E8B"/>
    <w:rsid w:val="0065121F"/>
    <w:rsid w:val="0065192D"/>
    <w:rsid w:val="00651C61"/>
    <w:rsid w:val="00652607"/>
    <w:rsid w:val="00653834"/>
    <w:rsid w:val="00653996"/>
    <w:rsid w:val="00653E7D"/>
    <w:rsid w:val="00653F3A"/>
    <w:rsid w:val="00654232"/>
    <w:rsid w:val="006558AC"/>
    <w:rsid w:val="0065606B"/>
    <w:rsid w:val="00656A18"/>
    <w:rsid w:val="00656A7D"/>
    <w:rsid w:val="00657C9C"/>
    <w:rsid w:val="006602AC"/>
    <w:rsid w:val="006614F2"/>
    <w:rsid w:val="00663A4C"/>
    <w:rsid w:val="00663B62"/>
    <w:rsid w:val="00664196"/>
    <w:rsid w:val="006645B6"/>
    <w:rsid w:val="00664BCF"/>
    <w:rsid w:val="00664DDA"/>
    <w:rsid w:val="006654FF"/>
    <w:rsid w:val="00665546"/>
    <w:rsid w:val="00665621"/>
    <w:rsid w:val="00665D67"/>
    <w:rsid w:val="006668D7"/>
    <w:rsid w:val="00667268"/>
    <w:rsid w:val="00667CBB"/>
    <w:rsid w:val="0067026D"/>
    <w:rsid w:val="0067058C"/>
    <w:rsid w:val="00670871"/>
    <w:rsid w:val="006709F1"/>
    <w:rsid w:val="00670BB5"/>
    <w:rsid w:val="00670E22"/>
    <w:rsid w:val="00670E69"/>
    <w:rsid w:val="0067143F"/>
    <w:rsid w:val="0067167A"/>
    <w:rsid w:val="00671B60"/>
    <w:rsid w:val="00671FF3"/>
    <w:rsid w:val="0067212E"/>
    <w:rsid w:val="006722DB"/>
    <w:rsid w:val="006723BE"/>
    <w:rsid w:val="00672AE8"/>
    <w:rsid w:val="00673184"/>
    <w:rsid w:val="0067359D"/>
    <w:rsid w:val="00673E41"/>
    <w:rsid w:val="00674041"/>
    <w:rsid w:val="0067445B"/>
    <w:rsid w:val="00674DD7"/>
    <w:rsid w:val="00675520"/>
    <w:rsid w:val="006755B5"/>
    <w:rsid w:val="006761FA"/>
    <w:rsid w:val="0067658F"/>
    <w:rsid w:val="0067665F"/>
    <w:rsid w:val="00676ACB"/>
    <w:rsid w:val="00676E49"/>
    <w:rsid w:val="00677450"/>
    <w:rsid w:val="00677A80"/>
    <w:rsid w:val="00680413"/>
    <w:rsid w:val="00681355"/>
    <w:rsid w:val="006813CB"/>
    <w:rsid w:val="006823E1"/>
    <w:rsid w:val="006826D8"/>
    <w:rsid w:val="00682C7C"/>
    <w:rsid w:val="00682E59"/>
    <w:rsid w:val="00683953"/>
    <w:rsid w:val="00685768"/>
    <w:rsid w:val="00685980"/>
    <w:rsid w:val="006871FC"/>
    <w:rsid w:val="00690334"/>
    <w:rsid w:val="006904E5"/>
    <w:rsid w:val="006910DE"/>
    <w:rsid w:val="00691593"/>
    <w:rsid w:val="00691C65"/>
    <w:rsid w:val="00691E44"/>
    <w:rsid w:val="006921D1"/>
    <w:rsid w:val="006922E8"/>
    <w:rsid w:val="006927F9"/>
    <w:rsid w:val="00692989"/>
    <w:rsid w:val="00692AE4"/>
    <w:rsid w:val="00692FBD"/>
    <w:rsid w:val="006934F7"/>
    <w:rsid w:val="0069403D"/>
    <w:rsid w:val="00694B36"/>
    <w:rsid w:val="00694CD0"/>
    <w:rsid w:val="00697464"/>
    <w:rsid w:val="00697548"/>
    <w:rsid w:val="00697968"/>
    <w:rsid w:val="00697F63"/>
    <w:rsid w:val="006A12A0"/>
    <w:rsid w:val="006A1869"/>
    <w:rsid w:val="006A2020"/>
    <w:rsid w:val="006A2775"/>
    <w:rsid w:val="006A2B0C"/>
    <w:rsid w:val="006A2FD6"/>
    <w:rsid w:val="006A321D"/>
    <w:rsid w:val="006A38AC"/>
    <w:rsid w:val="006A3E65"/>
    <w:rsid w:val="006A3F59"/>
    <w:rsid w:val="006A41D0"/>
    <w:rsid w:val="006A433A"/>
    <w:rsid w:val="006A4D86"/>
    <w:rsid w:val="006A4FEC"/>
    <w:rsid w:val="006A6D69"/>
    <w:rsid w:val="006A70FD"/>
    <w:rsid w:val="006A71F1"/>
    <w:rsid w:val="006B0568"/>
    <w:rsid w:val="006B07FE"/>
    <w:rsid w:val="006B2874"/>
    <w:rsid w:val="006B2B31"/>
    <w:rsid w:val="006B2BFE"/>
    <w:rsid w:val="006B32A2"/>
    <w:rsid w:val="006B3BD0"/>
    <w:rsid w:val="006B5C77"/>
    <w:rsid w:val="006B5CD9"/>
    <w:rsid w:val="006B5E10"/>
    <w:rsid w:val="006B5EE5"/>
    <w:rsid w:val="006B6441"/>
    <w:rsid w:val="006B65FD"/>
    <w:rsid w:val="006B6C81"/>
    <w:rsid w:val="006B72C2"/>
    <w:rsid w:val="006B7397"/>
    <w:rsid w:val="006B7429"/>
    <w:rsid w:val="006B79EC"/>
    <w:rsid w:val="006B7AAC"/>
    <w:rsid w:val="006C028B"/>
    <w:rsid w:val="006C0399"/>
    <w:rsid w:val="006C0CA0"/>
    <w:rsid w:val="006C170C"/>
    <w:rsid w:val="006C17C4"/>
    <w:rsid w:val="006C2254"/>
    <w:rsid w:val="006C28D3"/>
    <w:rsid w:val="006C3123"/>
    <w:rsid w:val="006C32C0"/>
    <w:rsid w:val="006C3428"/>
    <w:rsid w:val="006C3837"/>
    <w:rsid w:val="006C3A8A"/>
    <w:rsid w:val="006C3E90"/>
    <w:rsid w:val="006C4523"/>
    <w:rsid w:val="006C4CC3"/>
    <w:rsid w:val="006C53C1"/>
    <w:rsid w:val="006C5734"/>
    <w:rsid w:val="006C5D47"/>
    <w:rsid w:val="006C5FB8"/>
    <w:rsid w:val="006C6757"/>
    <w:rsid w:val="006C6EA4"/>
    <w:rsid w:val="006C7E1D"/>
    <w:rsid w:val="006D08C9"/>
    <w:rsid w:val="006D0E36"/>
    <w:rsid w:val="006D14A8"/>
    <w:rsid w:val="006D2050"/>
    <w:rsid w:val="006D245A"/>
    <w:rsid w:val="006D2815"/>
    <w:rsid w:val="006D2A87"/>
    <w:rsid w:val="006D2CF6"/>
    <w:rsid w:val="006D3FB7"/>
    <w:rsid w:val="006D49DA"/>
    <w:rsid w:val="006D4F01"/>
    <w:rsid w:val="006D5BD2"/>
    <w:rsid w:val="006D5E6D"/>
    <w:rsid w:val="006D6431"/>
    <w:rsid w:val="006D739F"/>
    <w:rsid w:val="006D7560"/>
    <w:rsid w:val="006E0426"/>
    <w:rsid w:val="006E0717"/>
    <w:rsid w:val="006E0BEE"/>
    <w:rsid w:val="006E1E12"/>
    <w:rsid w:val="006E229E"/>
    <w:rsid w:val="006E2306"/>
    <w:rsid w:val="006E28D0"/>
    <w:rsid w:val="006E29AE"/>
    <w:rsid w:val="006E3954"/>
    <w:rsid w:val="006E3A25"/>
    <w:rsid w:val="006E4351"/>
    <w:rsid w:val="006E43E3"/>
    <w:rsid w:val="006E4B59"/>
    <w:rsid w:val="006E4F09"/>
    <w:rsid w:val="006E519B"/>
    <w:rsid w:val="006E51D3"/>
    <w:rsid w:val="006E6135"/>
    <w:rsid w:val="006E6936"/>
    <w:rsid w:val="006E6D69"/>
    <w:rsid w:val="006E7039"/>
    <w:rsid w:val="006E7822"/>
    <w:rsid w:val="006E78E6"/>
    <w:rsid w:val="006E7CE4"/>
    <w:rsid w:val="006F05B3"/>
    <w:rsid w:val="006F20E5"/>
    <w:rsid w:val="006F268D"/>
    <w:rsid w:val="006F3A6F"/>
    <w:rsid w:val="006F3D49"/>
    <w:rsid w:val="006F43D8"/>
    <w:rsid w:val="006F506B"/>
    <w:rsid w:val="006F56F4"/>
    <w:rsid w:val="006F578D"/>
    <w:rsid w:val="006F59E0"/>
    <w:rsid w:val="006F5B72"/>
    <w:rsid w:val="006F5CD2"/>
    <w:rsid w:val="006F5D36"/>
    <w:rsid w:val="006F60B7"/>
    <w:rsid w:val="006F61E3"/>
    <w:rsid w:val="006F6C85"/>
    <w:rsid w:val="006F709A"/>
    <w:rsid w:val="007004B8"/>
    <w:rsid w:val="007009C4"/>
    <w:rsid w:val="00701059"/>
    <w:rsid w:val="00701D33"/>
    <w:rsid w:val="00702EA7"/>
    <w:rsid w:val="00703179"/>
    <w:rsid w:val="00703988"/>
    <w:rsid w:val="00703F0C"/>
    <w:rsid w:val="00704252"/>
    <w:rsid w:val="0070490B"/>
    <w:rsid w:val="007049DE"/>
    <w:rsid w:val="00705296"/>
    <w:rsid w:val="00705519"/>
    <w:rsid w:val="007057BB"/>
    <w:rsid w:val="007064B6"/>
    <w:rsid w:val="00706740"/>
    <w:rsid w:val="00706C54"/>
    <w:rsid w:val="007071DC"/>
    <w:rsid w:val="00707494"/>
    <w:rsid w:val="00707DA2"/>
    <w:rsid w:val="00710AEB"/>
    <w:rsid w:val="00711AC6"/>
    <w:rsid w:val="00713393"/>
    <w:rsid w:val="0071386C"/>
    <w:rsid w:val="0071393C"/>
    <w:rsid w:val="00713E08"/>
    <w:rsid w:val="00714848"/>
    <w:rsid w:val="0071497A"/>
    <w:rsid w:val="00714F38"/>
    <w:rsid w:val="0071578A"/>
    <w:rsid w:val="00715B0D"/>
    <w:rsid w:val="00715F58"/>
    <w:rsid w:val="007165C1"/>
    <w:rsid w:val="00717460"/>
    <w:rsid w:val="00717526"/>
    <w:rsid w:val="00717790"/>
    <w:rsid w:val="00717E75"/>
    <w:rsid w:val="00717F93"/>
    <w:rsid w:val="00720C33"/>
    <w:rsid w:val="00720D53"/>
    <w:rsid w:val="00722B32"/>
    <w:rsid w:val="00723010"/>
    <w:rsid w:val="007236A0"/>
    <w:rsid w:val="007236B9"/>
    <w:rsid w:val="00723D4E"/>
    <w:rsid w:val="00723F7F"/>
    <w:rsid w:val="007240AD"/>
    <w:rsid w:val="00724512"/>
    <w:rsid w:val="00724B6B"/>
    <w:rsid w:val="00725175"/>
    <w:rsid w:val="00725737"/>
    <w:rsid w:val="00726121"/>
    <w:rsid w:val="007269CC"/>
    <w:rsid w:val="00726C34"/>
    <w:rsid w:val="00727EAF"/>
    <w:rsid w:val="0073032D"/>
    <w:rsid w:val="007303CC"/>
    <w:rsid w:val="007314FD"/>
    <w:rsid w:val="00731FEE"/>
    <w:rsid w:val="00732A6B"/>
    <w:rsid w:val="00732FCE"/>
    <w:rsid w:val="007330DD"/>
    <w:rsid w:val="007336FE"/>
    <w:rsid w:val="0073498A"/>
    <w:rsid w:val="00734B74"/>
    <w:rsid w:val="007357AC"/>
    <w:rsid w:val="007359E6"/>
    <w:rsid w:val="00735B0B"/>
    <w:rsid w:val="00735C4C"/>
    <w:rsid w:val="007361EF"/>
    <w:rsid w:val="0073634B"/>
    <w:rsid w:val="00736849"/>
    <w:rsid w:val="00736C1B"/>
    <w:rsid w:val="00737232"/>
    <w:rsid w:val="007422A3"/>
    <w:rsid w:val="00743706"/>
    <w:rsid w:val="00743805"/>
    <w:rsid w:val="0074401A"/>
    <w:rsid w:val="007471E4"/>
    <w:rsid w:val="00747EC7"/>
    <w:rsid w:val="00750A93"/>
    <w:rsid w:val="00750D28"/>
    <w:rsid w:val="00750DFF"/>
    <w:rsid w:val="007516AA"/>
    <w:rsid w:val="00751E4F"/>
    <w:rsid w:val="00751E89"/>
    <w:rsid w:val="00752088"/>
    <w:rsid w:val="00752B35"/>
    <w:rsid w:val="00752FB2"/>
    <w:rsid w:val="00753ADE"/>
    <w:rsid w:val="00754953"/>
    <w:rsid w:val="00754F4F"/>
    <w:rsid w:val="00755716"/>
    <w:rsid w:val="00755782"/>
    <w:rsid w:val="007558EF"/>
    <w:rsid w:val="00755CEC"/>
    <w:rsid w:val="00756049"/>
    <w:rsid w:val="007566A1"/>
    <w:rsid w:val="00756937"/>
    <w:rsid w:val="00756993"/>
    <w:rsid w:val="00756A75"/>
    <w:rsid w:val="0075776F"/>
    <w:rsid w:val="007608F4"/>
    <w:rsid w:val="00760999"/>
    <w:rsid w:val="00760B81"/>
    <w:rsid w:val="007617B1"/>
    <w:rsid w:val="00761DB2"/>
    <w:rsid w:val="007624B7"/>
    <w:rsid w:val="00762E1F"/>
    <w:rsid w:val="00763283"/>
    <w:rsid w:val="007632B1"/>
    <w:rsid w:val="007643C3"/>
    <w:rsid w:val="00764473"/>
    <w:rsid w:val="007647DA"/>
    <w:rsid w:val="00764F71"/>
    <w:rsid w:val="00765845"/>
    <w:rsid w:val="007658F9"/>
    <w:rsid w:val="00765DA0"/>
    <w:rsid w:val="00766C3C"/>
    <w:rsid w:val="00766CF5"/>
    <w:rsid w:val="00766D13"/>
    <w:rsid w:val="00767774"/>
    <w:rsid w:val="00770423"/>
    <w:rsid w:val="00770449"/>
    <w:rsid w:val="007708EF"/>
    <w:rsid w:val="00770AE9"/>
    <w:rsid w:val="00770D04"/>
    <w:rsid w:val="00770D1B"/>
    <w:rsid w:val="00770E4D"/>
    <w:rsid w:val="00771081"/>
    <w:rsid w:val="0077129E"/>
    <w:rsid w:val="00771373"/>
    <w:rsid w:val="00771FD0"/>
    <w:rsid w:val="0077264A"/>
    <w:rsid w:val="00772B06"/>
    <w:rsid w:val="00772D36"/>
    <w:rsid w:val="00773E8E"/>
    <w:rsid w:val="0077400E"/>
    <w:rsid w:val="007749F5"/>
    <w:rsid w:val="00774C9D"/>
    <w:rsid w:val="00774CF8"/>
    <w:rsid w:val="007767B0"/>
    <w:rsid w:val="0077680C"/>
    <w:rsid w:val="0077736E"/>
    <w:rsid w:val="007773B1"/>
    <w:rsid w:val="00777B17"/>
    <w:rsid w:val="00780C70"/>
    <w:rsid w:val="00780CA7"/>
    <w:rsid w:val="00780D94"/>
    <w:rsid w:val="00780EC3"/>
    <w:rsid w:val="00780F5F"/>
    <w:rsid w:val="00781B4B"/>
    <w:rsid w:val="00781E50"/>
    <w:rsid w:val="00781FBC"/>
    <w:rsid w:val="007830D6"/>
    <w:rsid w:val="007830E7"/>
    <w:rsid w:val="00783337"/>
    <w:rsid w:val="00783484"/>
    <w:rsid w:val="007834D5"/>
    <w:rsid w:val="007836A0"/>
    <w:rsid w:val="00783FB1"/>
    <w:rsid w:val="007844DA"/>
    <w:rsid w:val="00784614"/>
    <w:rsid w:val="0078498A"/>
    <w:rsid w:val="00784B21"/>
    <w:rsid w:val="00784BEF"/>
    <w:rsid w:val="00784D7B"/>
    <w:rsid w:val="00785C63"/>
    <w:rsid w:val="00786152"/>
    <w:rsid w:val="0078673B"/>
    <w:rsid w:val="0078724B"/>
    <w:rsid w:val="0079024A"/>
    <w:rsid w:val="00790922"/>
    <w:rsid w:val="00790C37"/>
    <w:rsid w:val="00791199"/>
    <w:rsid w:val="00791309"/>
    <w:rsid w:val="00791F3B"/>
    <w:rsid w:val="00792EC0"/>
    <w:rsid w:val="00793123"/>
    <w:rsid w:val="00793339"/>
    <w:rsid w:val="00794932"/>
    <w:rsid w:val="00794AF6"/>
    <w:rsid w:val="00794C1B"/>
    <w:rsid w:val="00795787"/>
    <w:rsid w:val="007960FF"/>
    <w:rsid w:val="00796880"/>
    <w:rsid w:val="00796C7E"/>
    <w:rsid w:val="00797FAB"/>
    <w:rsid w:val="007A0422"/>
    <w:rsid w:val="007A0671"/>
    <w:rsid w:val="007A0681"/>
    <w:rsid w:val="007A0706"/>
    <w:rsid w:val="007A08B0"/>
    <w:rsid w:val="007A17AF"/>
    <w:rsid w:val="007A2F40"/>
    <w:rsid w:val="007A3503"/>
    <w:rsid w:val="007A3B60"/>
    <w:rsid w:val="007A4B64"/>
    <w:rsid w:val="007A69E9"/>
    <w:rsid w:val="007A72C0"/>
    <w:rsid w:val="007A751E"/>
    <w:rsid w:val="007A766B"/>
    <w:rsid w:val="007A7F32"/>
    <w:rsid w:val="007B008A"/>
    <w:rsid w:val="007B03E9"/>
    <w:rsid w:val="007B0678"/>
    <w:rsid w:val="007B0A15"/>
    <w:rsid w:val="007B0BDC"/>
    <w:rsid w:val="007B1106"/>
    <w:rsid w:val="007B11EC"/>
    <w:rsid w:val="007B1A88"/>
    <w:rsid w:val="007B2108"/>
    <w:rsid w:val="007B2420"/>
    <w:rsid w:val="007B2541"/>
    <w:rsid w:val="007B3D36"/>
    <w:rsid w:val="007B3DDF"/>
    <w:rsid w:val="007B41B1"/>
    <w:rsid w:val="007B4E44"/>
    <w:rsid w:val="007B4E71"/>
    <w:rsid w:val="007B5D82"/>
    <w:rsid w:val="007B5FB0"/>
    <w:rsid w:val="007B616F"/>
    <w:rsid w:val="007B6339"/>
    <w:rsid w:val="007B6E7C"/>
    <w:rsid w:val="007B74AD"/>
    <w:rsid w:val="007B7EF2"/>
    <w:rsid w:val="007C1AE6"/>
    <w:rsid w:val="007C2897"/>
    <w:rsid w:val="007C2B5C"/>
    <w:rsid w:val="007C2CEE"/>
    <w:rsid w:val="007C2D2F"/>
    <w:rsid w:val="007C3355"/>
    <w:rsid w:val="007C34B4"/>
    <w:rsid w:val="007C3628"/>
    <w:rsid w:val="007C3844"/>
    <w:rsid w:val="007C3883"/>
    <w:rsid w:val="007C42F4"/>
    <w:rsid w:val="007C4BB9"/>
    <w:rsid w:val="007C54A9"/>
    <w:rsid w:val="007C5A80"/>
    <w:rsid w:val="007C7A6D"/>
    <w:rsid w:val="007D0DA3"/>
    <w:rsid w:val="007D1812"/>
    <w:rsid w:val="007D1E2D"/>
    <w:rsid w:val="007D28CF"/>
    <w:rsid w:val="007D28D9"/>
    <w:rsid w:val="007D2960"/>
    <w:rsid w:val="007D2CF1"/>
    <w:rsid w:val="007D3061"/>
    <w:rsid w:val="007D312A"/>
    <w:rsid w:val="007D3B0E"/>
    <w:rsid w:val="007D3B2C"/>
    <w:rsid w:val="007D582B"/>
    <w:rsid w:val="007D5D02"/>
    <w:rsid w:val="007D5EA9"/>
    <w:rsid w:val="007D6F80"/>
    <w:rsid w:val="007E001D"/>
    <w:rsid w:val="007E011C"/>
    <w:rsid w:val="007E059B"/>
    <w:rsid w:val="007E05AB"/>
    <w:rsid w:val="007E1202"/>
    <w:rsid w:val="007E1E49"/>
    <w:rsid w:val="007E23E8"/>
    <w:rsid w:val="007E2A51"/>
    <w:rsid w:val="007E31B4"/>
    <w:rsid w:val="007E33A3"/>
    <w:rsid w:val="007E3488"/>
    <w:rsid w:val="007E37A7"/>
    <w:rsid w:val="007E3B1F"/>
    <w:rsid w:val="007E42DF"/>
    <w:rsid w:val="007E45CC"/>
    <w:rsid w:val="007E4DE7"/>
    <w:rsid w:val="007E4E19"/>
    <w:rsid w:val="007E55C0"/>
    <w:rsid w:val="007E5B8E"/>
    <w:rsid w:val="007E69E2"/>
    <w:rsid w:val="007E7640"/>
    <w:rsid w:val="007E7C3B"/>
    <w:rsid w:val="007E7FAF"/>
    <w:rsid w:val="007F0809"/>
    <w:rsid w:val="007F08A6"/>
    <w:rsid w:val="007F0B0E"/>
    <w:rsid w:val="007F2A2B"/>
    <w:rsid w:val="007F2B4D"/>
    <w:rsid w:val="007F38F1"/>
    <w:rsid w:val="007F3AC2"/>
    <w:rsid w:val="007F4025"/>
    <w:rsid w:val="007F42D6"/>
    <w:rsid w:val="007F4BF3"/>
    <w:rsid w:val="0080054F"/>
    <w:rsid w:val="00800A78"/>
    <w:rsid w:val="00800AFD"/>
    <w:rsid w:val="0080137C"/>
    <w:rsid w:val="00803312"/>
    <w:rsid w:val="00803710"/>
    <w:rsid w:val="00803CA7"/>
    <w:rsid w:val="008045E0"/>
    <w:rsid w:val="008055FB"/>
    <w:rsid w:val="00805A8A"/>
    <w:rsid w:val="00805B8F"/>
    <w:rsid w:val="00805CAF"/>
    <w:rsid w:val="00806884"/>
    <w:rsid w:val="00807F88"/>
    <w:rsid w:val="008102B0"/>
    <w:rsid w:val="00810462"/>
    <w:rsid w:val="0081063B"/>
    <w:rsid w:val="00810B0A"/>
    <w:rsid w:val="00810CE5"/>
    <w:rsid w:val="0081295D"/>
    <w:rsid w:val="00812C01"/>
    <w:rsid w:val="00812C10"/>
    <w:rsid w:val="00812F30"/>
    <w:rsid w:val="008131E8"/>
    <w:rsid w:val="00813735"/>
    <w:rsid w:val="008137F6"/>
    <w:rsid w:val="00813E3D"/>
    <w:rsid w:val="00814545"/>
    <w:rsid w:val="00814787"/>
    <w:rsid w:val="00815874"/>
    <w:rsid w:val="00815C9A"/>
    <w:rsid w:val="00815D1D"/>
    <w:rsid w:val="008163E2"/>
    <w:rsid w:val="008171EF"/>
    <w:rsid w:val="00820466"/>
    <w:rsid w:val="00820841"/>
    <w:rsid w:val="00820EC6"/>
    <w:rsid w:val="008212B4"/>
    <w:rsid w:val="008212B5"/>
    <w:rsid w:val="0082256B"/>
    <w:rsid w:val="008227DA"/>
    <w:rsid w:val="008228C3"/>
    <w:rsid w:val="00822D04"/>
    <w:rsid w:val="00824070"/>
    <w:rsid w:val="008241EC"/>
    <w:rsid w:val="00824900"/>
    <w:rsid w:val="008250CF"/>
    <w:rsid w:val="00825226"/>
    <w:rsid w:val="00825383"/>
    <w:rsid w:val="008254D2"/>
    <w:rsid w:val="008259F0"/>
    <w:rsid w:val="00825AB4"/>
    <w:rsid w:val="00826258"/>
    <w:rsid w:val="00826F88"/>
    <w:rsid w:val="008272C4"/>
    <w:rsid w:val="008274BC"/>
    <w:rsid w:val="008274DF"/>
    <w:rsid w:val="00830B58"/>
    <w:rsid w:val="00830FB3"/>
    <w:rsid w:val="0083125A"/>
    <w:rsid w:val="008318CC"/>
    <w:rsid w:val="00831A75"/>
    <w:rsid w:val="0083250E"/>
    <w:rsid w:val="00833ADC"/>
    <w:rsid w:val="00834C6B"/>
    <w:rsid w:val="00836251"/>
    <w:rsid w:val="00837A4A"/>
    <w:rsid w:val="00841236"/>
    <w:rsid w:val="00841C23"/>
    <w:rsid w:val="00842B93"/>
    <w:rsid w:val="00843883"/>
    <w:rsid w:val="008443AC"/>
    <w:rsid w:val="008451F3"/>
    <w:rsid w:val="008454B7"/>
    <w:rsid w:val="00846A1A"/>
    <w:rsid w:val="00846AE6"/>
    <w:rsid w:val="00847300"/>
    <w:rsid w:val="00847C55"/>
    <w:rsid w:val="00850104"/>
    <w:rsid w:val="00850544"/>
    <w:rsid w:val="0085063E"/>
    <w:rsid w:val="00851118"/>
    <w:rsid w:val="00851469"/>
    <w:rsid w:val="00851CEF"/>
    <w:rsid w:val="00852061"/>
    <w:rsid w:val="008526A1"/>
    <w:rsid w:val="008526FB"/>
    <w:rsid w:val="00852B0E"/>
    <w:rsid w:val="008530B1"/>
    <w:rsid w:val="00854196"/>
    <w:rsid w:val="00854391"/>
    <w:rsid w:val="008548C5"/>
    <w:rsid w:val="00855264"/>
    <w:rsid w:val="008555E5"/>
    <w:rsid w:val="00855C57"/>
    <w:rsid w:val="00856282"/>
    <w:rsid w:val="008568E3"/>
    <w:rsid w:val="00856FDA"/>
    <w:rsid w:val="008611D2"/>
    <w:rsid w:val="00862530"/>
    <w:rsid w:val="00862EDF"/>
    <w:rsid w:val="008630B4"/>
    <w:rsid w:val="008635D6"/>
    <w:rsid w:val="00863B1F"/>
    <w:rsid w:val="00864F01"/>
    <w:rsid w:val="00865670"/>
    <w:rsid w:val="00865C2C"/>
    <w:rsid w:val="0086613D"/>
    <w:rsid w:val="0086628F"/>
    <w:rsid w:val="00866C9C"/>
    <w:rsid w:val="00866F3F"/>
    <w:rsid w:val="0086715D"/>
    <w:rsid w:val="00867B4F"/>
    <w:rsid w:val="00867D9A"/>
    <w:rsid w:val="00867F8B"/>
    <w:rsid w:val="00870312"/>
    <w:rsid w:val="0087032D"/>
    <w:rsid w:val="00870433"/>
    <w:rsid w:val="00870E36"/>
    <w:rsid w:val="008723FD"/>
    <w:rsid w:val="00872E6C"/>
    <w:rsid w:val="008733FA"/>
    <w:rsid w:val="008741FA"/>
    <w:rsid w:val="008753F8"/>
    <w:rsid w:val="00875EC7"/>
    <w:rsid w:val="008761B1"/>
    <w:rsid w:val="00876DBB"/>
    <w:rsid w:val="00876E59"/>
    <w:rsid w:val="0087720A"/>
    <w:rsid w:val="0087768F"/>
    <w:rsid w:val="00877EB8"/>
    <w:rsid w:val="00880603"/>
    <w:rsid w:val="0088077C"/>
    <w:rsid w:val="00880B84"/>
    <w:rsid w:val="00881453"/>
    <w:rsid w:val="00881A17"/>
    <w:rsid w:val="00881F57"/>
    <w:rsid w:val="00882E21"/>
    <w:rsid w:val="00882EC9"/>
    <w:rsid w:val="00883328"/>
    <w:rsid w:val="008834E6"/>
    <w:rsid w:val="00883BDA"/>
    <w:rsid w:val="008840F4"/>
    <w:rsid w:val="00884E7D"/>
    <w:rsid w:val="0088514B"/>
    <w:rsid w:val="008854DF"/>
    <w:rsid w:val="008864F9"/>
    <w:rsid w:val="00886DAF"/>
    <w:rsid w:val="0088773A"/>
    <w:rsid w:val="00887EDF"/>
    <w:rsid w:val="00887FC4"/>
    <w:rsid w:val="00890ACF"/>
    <w:rsid w:val="00890B26"/>
    <w:rsid w:val="00890B8C"/>
    <w:rsid w:val="00890DED"/>
    <w:rsid w:val="00892A2D"/>
    <w:rsid w:val="00893C45"/>
    <w:rsid w:val="00893DC4"/>
    <w:rsid w:val="00894B6A"/>
    <w:rsid w:val="00894CA6"/>
    <w:rsid w:val="0089504D"/>
    <w:rsid w:val="0089563F"/>
    <w:rsid w:val="00895A40"/>
    <w:rsid w:val="00895ADF"/>
    <w:rsid w:val="00896E93"/>
    <w:rsid w:val="00896F69"/>
    <w:rsid w:val="00897D4A"/>
    <w:rsid w:val="008A0234"/>
    <w:rsid w:val="008A02E4"/>
    <w:rsid w:val="008A0E58"/>
    <w:rsid w:val="008A1898"/>
    <w:rsid w:val="008A27B5"/>
    <w:rsid w:val="008A2BDA"/>
    <w:rsid w:val="008A2BEA"/>
    <w:rsid w:val="008A317A"/>
    <w:rsid w:val="008A3434"/>
    <w:rsid w:val="008A37B4"/>
    <w:rsid w:val="008A3D70"/>
    <w:rsid w:val="008A474D"/>
    <w:rsid w:val="008A4E49"/>
    <w:rsid w:val="008A5A4E"/>
    <w:rsid w:val="008A5E9C"/>
    <w:rsid w:val="008A690E"/>
    <w:rsid w:val="008A78C7"/>
    <w:rsid w:val="008A7C14"/>
    <w:rsid w:val="008A7D87"/>
    <w:rsid w:val="008B0645"/>
    <w:rsid w:val="008B06AF"/>
    <w:rsid w:val="008B0754"/>
    <w:rsid w:val="008B0DB4"/>
    <w:rsid w:val="008B1CC4"/>
    <w:rsid w:val="008B25D9"/>
    <w:rsid w:val="008B28DD"/>
    <w:rsid w:val="008B2ABB"/>
    <w:rsid w:val="008B2E42"/>
    <w:rsid w:val="008B3CC0"/>
    <w:rsid w:val="008B3D5D"/>
    <w:rsid w:val="008B44D1"/>
    <w:rsid w:val="008B4580"/>
    <w:rsid w:val="008B48F1"/>
    <w:rsid w:val="008B5280"/>
    <w:rsid w:val="008B58FA"/>
    <w:rsid w:val="008B5D9F"/>
    <w:rsid w:val="008B5EF4"/>
    <w:rsid w:val="008B62EF"/>
    <w:rsid w:val="008B69B0"/>
    <w:rsid w:val="008B709E"/>
    <w:rsid w:val="008B7C12"/>
    <w:rsid w:val="008C00C8"/>
    <w:rsid w:val="008C09DA"/>
    <w:rsid w:val="008C1D53"/>
    <w:rsid w:val="008C296D"/>
    <w:rsid w:val="008C2A69"/>
    <w:rsid w:val="008C2BC6"/>
    <w:rsid w:val="008C2D1F"/>
    <w:rsid w:val="008C3C30"/>
    <w:rsid w:val="008C4159"/>
    <w:rsid w:val="008C4300"/>
    <w:rsid w:val="008C4805"/>
    <w:rsid w:val="008C49DF"/>
    <w:rsid w:val="008C4C18"/>
    <w:rsid w:val="008C4D50"/>
    <w:rsid w:val="008C52E2"/>
    <w:rsid w:val="008C53AB"/>
    <w:rsid w:val="008C59E9"/>
    <w:rsid w:val="008C5A75"/>
    <w:rsid w:val="008C5C26"/>
    <w:rsid w:val="008C6033"/>
    <w:rsid w:val="008C6130"/>
    <w:rsid w:val="008C74C4"/>
    <w:rsid w:val="008D0179"/>
    <w:rsid w:val="008D0233"/>
    <w:rsid w:val="008D1C5A"/>
    <w:rsid w:val="008D201E"/>
    <w:rsid w:val="008D2146"/>
    <w:rsid w:val="008D21BD"/>
    <w:rsid w:val="008D228C"/>
    <w:rsid w:val="008D2D60"/>
    <w:rsid w:val="008D378C"/>
    <w:rsid w:val="008D3E31"/>
    <w:rsid w:val="008D4A74"/>
    <w:rsid w:val="008D4E97"/>
    <w:rsid w:val="008D525B"/>
    <w:rsid w:val="008D534A"/>
    <w:rsid w:val="008D5ED9"/>
    <w:rsid w:val="008D63BC"/>
    <w:rsid w:val="008D6D9F"/>
    <w:rsid w:val="008D794F"/>
    <w:rsid w:val="008E0761"/>
    <w:rsid w:val="008E120C"/>
    <w:rsid w:val="008E1F73"/>
    <w:rsid w:val="008E22FC"/>
    <w:rsid w:val="008E2A62"/>
    <w:rsid w:val="008E2A70"/>
    <w:rsid w:val="008E3747"/>
    <w:rsid w:val="008E49A0"/>
    <w:rsid w:val="008E5689"/>
    <w:rsid w:val="008E5955"/>
    <w:rsid w:val="008E60A6"/>
    <w:rsid w:val="008E6601"/>
    <w:rsid w:val="008E6746"/>
    <w:rsid w:val="008E6A7F"/>
    <w:rsid w:val="008E7028"/>
    <w:rsid w:val="008E70BB"/>
    <w:rsid w:val="008E724E"/>
    <w:rsid w:val="008E73C7"/>
    <w:rsid w:val="008F07B1"/>
    <w:rsid w:val="008F0B73"/>
    <w:rsid w:val="008F0C9F"/>
    <w:rsid w:val="008F152D"/>
    <w:rsid w:val="008F174F"/>
    <w:rsid w:val="008F2669"/>
    <w:rsid w:val="008F3274"/>
    <w:rsid w:val="008F3EE1"/>
    <w:rsid w:val="008F454B"/>
    <w:rsid w:val="008F4DCC"/>
    <w:rsid w:val="008F4E4F"/>
    <w:rsid w:val="008F5276"/>
    <w:rsid w:val="008F5C0C"/>
    <w:rsid w:val="008F5FA9"/>
    <w:rsid w:val="008F5FB7"/>
    <w:rsid w:val="008F6747"/>
    <w:rsid w:val="008F67F8"/>
    <w:rsid w:val="008F682A"/>
    <w:rsid w:val="008F6FE4"/>
    <w:rsid w:val="008F70C3"/>
    <w:rsid w:val="008F725D"/>
    <w:rsid w:val="008F7540"/>
    <w:rsid w:val="0090120A"/>
    <w:rsid w:val="00901448"/>
    <w:rsid w:val="009014F5"/>
    <w:rsid w:val="00901587"/>
    <w:rsid w:val="00901B43"/>
    <w:rsid w:val="00902788"/>
    <w:rsid w:val="009037FE"/>
    <w:rsid w:val="00903ED6"/>
    <w:rsid w:val="00904427"/>
    <w:rsid w:val="009045AE"/>
    <w:rsid w:val="00904800"/>
    <w:rsid w:val="00905B38"/>
    <w:rsid w:val="00905C21"/>
    <w:rsid w:val="00906933"/>
    <w:rsid w:val="0090740E"/>
    <w:rsid w:val="009103FE"/>
    <w:rsid w:val="00910C8B"/>
    <w:rsid w:val="00910F29"/>
    <w:rsid w:val="009132C7"/>
    <w:rsid w:val="0091335E"/>
    <w:rsid w:val="00913772"/>
    <w:rsid w:val="0091450E"/>
    <w:rsid w:val="00914664"/>
    <w:rsid w:val="00915F97"/>
    <w:rsid w:val="009161AB"/>
    <w:rsid w:val="009162B5"/>
    <w:rsid w:val="0091703E"/>
    <w:rsid w:val="0091E935"/>
    <w:rsid w:val="0092014F"/>
    <w:rsid w:val="009207AB"/>
    <w:rsid w:val="00920868"/>
    <w:rsid w:val="00920B24"/>
    <w:rsid w:val="00921700"/>
    <w:rsid w:val="00921C84"/>
    <w:rsid w:val="00922C28"/>
    <w:rsid w:val="009239BA"/>
    <w:rsid w:val="00924B65"/>
    <w:rsid w:val="00924FF7"/>
    <w:rsid w:val="00930581"/>
    <w:rsid w:val="00930C74"/>
    <w:rsid w:val="00932018"/>
    <w:rsid w:val="00934DEF"/>
    <w:rsid w:val="0093503C"/>
    <w:rsid w:val="009352BC"/>
    <w:rsid w:val="00935CF4"/>
    <w:rsid w:val="009362E9"/>
    <w:rsid w:val="00936533"/>
    <w:rsid w:val="009375C9"/>
    <w:rsid w:val="009403A7"/>
    <w:rsid w:val="00940F82"/>
    <w:rsid w:val="009410C7"/>
    <w:rsid w:val="0094159A"/>
    <w:rsid w:val="00942A62"/>
    <w:rsid w:val="009432CD"/>
    <w:rsid w:val="0094372E"/>
    <w:rsid w:val="00943CA9"/>
    <w:rsid w:val="00943F30"/>
    <w:rsid w:val="0094409D"/>
    <w:rsid w:val="009440FE"/>
    <w:rsid w:val="00944461"/>
    <w:rsid w:val="00944B74"/>
    <w:rsid w:val="00944C96"/>
    <w:rsid w:val="00944D9A"/>
    <w:rsid w:val="00944FCB"/>
    <w:rsid w:val="00945F7D"/>
    <w:rsid w:val="0094619E"/>
    <w:rsid w:val="00946465"/>
    <w:rsid w:val="0094739B"/>
    <w:rsid w:val="00947A00"/>
    <w:rsid w:val="00947FE1"/>
    <w:rsid w:val="009502A2"/>
    <w:rsid w:val="00950431"/>
    <w:rsid w:val="009505E5"/>
    <w:rsid w:val="0095073E"/>
    <w:rsid w:val="00950DD3"/>
    <w:rsid w:val="00950F1C"/>
    <w:rsid w:val="009511A9"/>
    <w:rsid w:val="0095152D"/>
    <w:rsid w:val="0095197C"/>
    <w:rsid w:val="00951E1E"/>
    <w:rsid w:val="00953527"/>
    <w:rsid w:val="0095384D"/>
    <w:rsid w:val="00953EE1"/>
    <w:rsid w:val="009541DE"/>
    <w:rsid w:val="00955146"/>
    <w:rsid w:val="009564EC"/>
    <w:rsid w:val="00956627"/>
    <w:rsid w:val="00957199"/>
    <w:rsid w:val="009572F9"/>
    <w:rsid w:val="00957348"/>
    <w:rsid w:val="00957E55"/>
    <w:rsid w:val="0096077E"/>
    <w:rsid w:val="00960DC4"/>
    <w:rsid w:val="00961BF5"/>
    <w:rsid w:val="00962A5B"/>
    <w:rsid w:val="00962BA1"/>
    <w:rsid w:val="00962E51"/>
    <w:rsid w:val="0096527E"/>
    <w:rsid w:val="00965A29"/>
    <w:rsid w:val="009661FF"/>
    <w:rsid w:val="009662A7"/>
    <w:rsid w:val="00966A30"/>
    <w:rsid w:val="009671CE"/>
    <w:rsid w:val="0096749E"/>
    <w:rsid w:val="00970986"/>
    <w:rsid w:val="00970B81"/>
    <w:rsid w:val="00970EDE"/>
    <w:rsid w:val="0097156D"/>
    <w:rsid w:val="00971DF8"/>
    <w:rsid w:val="00971DFF"/>
    <w:rsid w:val="00971F3F"/>
    <w:rsid w:val="00971F8E"/>
    <w:rsid w:val="00972291"/>
    <w:rsid w:val="0097261C"/>
    <w:rsid w:val="00972877"/>
    <w:rsid w:val="00973205"/>
    <w:rsid w:val="0097361F"/>
    <w:rsid w:val="0097415B"/>
    <w:rsid w:val="00974588"/>
    <w:rsid w:val="00974D24"/>
    <w:rsid w:val="00974D7B"/>
    <w:rsid w:val="0097509D"/>
    <w:rsid w:val="009754E5"/>
    <w:rsid w:val="00975C4F"/>
    <w:rsid w:val="009777B3"/>
    <w:rsid w:val="00980D58"/>
    <w:rsid w:val="00980F56"/>
    <w:rsid w:val="009811D0"/>
    <w:rsid w:val="00981486"/>
    <w:rsid w:val="009830AF"/>
    <w:rsid w:val="00983636"/>
    <w:rsid w:val="00983B40"/>
    <w:rsid w:val="00984F7B"/>
    <w:rsid w:val="009852B2"/>
    <w:rsid w:val="009853AE"/>
    <w:rsid w:val="00985C78"/>
    <w:rsid w:val="009860E3"/>
    <w:rsid w:val="009865AC"/>
    <w:rsid w:val="00986870"/>
    <w:rsid w:val="00986E33"/>
    <w:rsid w:val="00986FBA"/>
    <w:rsid w:val="009874C5"/>
    <w:rsid w:val="00987F86"/>
    <w:rsid w:val="00990F12"/>
    <w:rsid w:val="00991577"/>
    <w:rsid w:val="009926D2"/>
    <w:rsid w:val="0099285F"/>
    <w:rsid w:val="00992CF5"/>
    <w:rsid w:val="009932EE"/>
    <w:rsid w:val="00993C2B"/>
    <w:rsid w:val="00994659"/>
    <w:rsid w:val="0099473B"/>
    <w:rsid w:val="00994A75"/>
    <w:rsid w:val="00994F8C"/>
    <w:rsid w:val="00995AA5"/>
    <w:rsid w:val="00995DDA"/>
    <w:rsid w:val="009A0261"/>
    <w:rsid w:val="009A06CD"/>
    <w:rsid w:val="009A0B2E"/>
    <w:rsid w:val="009A10A6"/>
    <w:rsid w:val="009A140A"/>
    <w:rsid w:val="009A215A"/>
    <w:rsid w:val="009A271D"/>
    <w:rsid w:val="009A2751"/>
    <w:rsid w:val="009A2A1F"/>
    <w:rsid w:val="009A341B"/>
    <w:rsid w:val="009A345A"/>
    <w:rsid w:val="009A3A76"/>
    <w:rsid w:val="009A3AE0"/>
    <w:rsid w:val="009A3AE3"/>
    <w:rsid w:val="009A462E"/>
    <w:rsid w:val="009A4700"/>
    <w:rsid w:val="009A4795"/>
    <w:rsid w:val="009A59B9"/>
    <w:rsid w:val="009A61B6"/>
    <w:rsid w:val="009A65FB"/>
    <w:rsid w:val="009A68D2"/>
    <w:rsid w:val="009A76AD"/>
    <w:rsid w:val="009B0D02"/>
    <w:rsid w:val="009B0D11"/>
    <w:rsid w:val="009B0D43"/>
    <w:rsid w:val="009B105C"/>
    <w:rsid w:val="009B1238"/>
    <w:rsid w:val="009B2D24"/>
    <w:rsid w:val="009B3A95"/>
    <w:rsid w:val="009B3B3A"/>
    <w:rsid w:val="009B448E"/>
    <w:rsid w:val="009B4D7B"/>
    <w:rsid w:val="009B55BA"/>
    <w:rsid w:val="009B565B"/>
    <w:rsid w:val="009B5BE5"/>
    <w:rsid w:val="009B6003"/>
    <w:rsid w:val="009B61D8"/>
    <w:rsid w:val="009B68C9"/>
    <w:rsid w:val="009B69E9"/>
    <w:rsid w:val="009B6EB8"/>
    <w:rsid w:val="009B75E5"/>
    <w:rsid w:val="009B7885"/>
    <w:rsid w:val="009B7FD0"/>
    <w:rsid w:val="009BC108"/>
    <w:rsid w:val="009C0369"/>
    <w:rsid w:val="009C0980"/>
    <w:rsid w:val="009C0A8F"/>
    <w:rsid w:val="009C1AEA"/>
    <w:rsid w:val="009C25BF"/>
    <w:rsid w:val="009C3578"/>
    <w:rsid w:val="009C39C5"/>
    <w:rsid w:val="009C48D4"/>
    <w:rsid w:val="009C4B4E"/>
    <w:rsid w:val="009C4BF7"/>
    <w:rsid w:val="009C556F"/>
    <w:rsid w:val="009C613D"/>
    <w:rsid w:val="009C6581"/>
    <w:rsid w:val="009C685B"/>
    <w:rsid w:val="009D05B3"/>
    <w:rsid w:val="009D062D"/>
    <w:rsid w:val="009D07D4"/>
    <w:rsid w:val="009D0BAD"/>
    <w:rsid w:val="009D0EE2"/>
    <w:rsid w:val="009D2762"/>
    <w:rsid w:val="009D37DE"/>
    <w:rsid w:val="009D3A8A"/>
    <w:rsid w:val="009D45B8"/>
    <w:rsid w:val="009D6599"/>
    <w:rsid w:val="009E0C5E"/>
    <w:rsid w:val="009E14C4"/>
    <w:rsid w:val="009E270D"/>
    <w:rsid w:val="009E2776"/>
    <w:rsid w:val="009E3350"/>
    <w:rsid w:val="009E3DE0"/>
    <w:rsid w:val="009E542B"/>
    <w:rsid w:val="009E5602"/>
    <w:rsid w:val="009E5C25"/>
    <w:rsid w:val="009E5DDB"/>
    <w:rsid w:val="009E6485"/>
    <w:rsid w:val="009E6952"/>
    <w:rsid w:val="009E6ABB"/>
    <w:rsid w:val="009E6E7A"/>
    <w:rsid w:val="009E74E6"/>
    <w:rsid w:val="009F142B"/>
    <w:rsid w:val="009F14AB"/>
    <w:rsid w:val="009F1AC9"/>
    <w:rsid w:val="009F20A1"/>
    <w:rsid w:val="009F20B1"/>
    <w:rsid w:val="009F251B"/>
    <w:rsid w:val="009F257A"/>
    <w:rsid w:val="009F2AB0"/>
    <w:rsid w:val="009F3932"/>
    <w:rsid w:val="009F457A"/>
    <w:rsid w:val="009F4ABD"/>
    <w:rsid w:val="009F5272"/>
    <w:rsid w:val="009F6BF3"/>
    <w:rsid w:val="009F6DA0"/>
    <w:rsid w:val="009F6ED0"/>
    <w:rsid w:val="009F6FBF"/>
    <w:rsid w:val="009F7524"/>
    <w:rsid w:val="009F75E2"/>
    <w:rsid w:val="00A0029F"/>
    <w:rsid w:val="00A002F2"/>
    <w:rsid w:val="00A0055D"/>
    <w:rsid w:val="00A00B00"/>
    <w:rsid w:val="00A00BA4"/>
    <w:rsid w:val="00A00CD2"/>
    <w:rsid w:val="00A00CE7"/>
    <w:rsid w:val="00A01C0D"/>
    <w:rsid w:val="00A0223B"/>
    <w:rsid w:val="00A02A1D"/>
    <w:rsid w:val="00A047B5"/>
    <w:rsid w:val="00A04B79"/>
    <w:rsid w:val="00A05010"/>
    <w:rsid w:val="00A057DA"/>
    <w:rsid w:val="00A06C95"/>
    <w:rsid w:val="00A06F76"/>
    <w:rsid w:val="00A073B2"/>
    <w:rsid w:val="00A07A33"/>
    <w:rsid w:val="00A07DCC"/>
    <w:rsid w:val="00A10384"/>
    <w:rsid w:val="00A10CD9"/>
    <w:rsid w:val="00A121D5"/>
    <w:rsid w:val="00A12A87"/>
    <w:rsid w:val="00A12F43"/>
    <w:rsid w:val="00A132AF"/>
    <w:rsid w:val="00A148B3"/>
    <w:rsid w:val="00A14A47"/>
    <w:rsid w:val="00A14AD8"/>
    <w:rsid w:val="00A14DEA"/>
    <w:rsid w:val="00A1576E"/>
    <w:rsid w:val="00A159D2"/>
    <w:rsid w:val="00A16301"/>
    <w:rsid w:val="00A16509"/>
    <w:rsid w:val="00A16AF8"/>
    <w:rsid w:val="00A17466"/>
    <w:rsid w:val="00A17C76"/>
    <w:rsid w:val="00A2017D"/>
    <w:rsid w:val="00A20E90"/>
    <w:rsid w:val="00A2100F"/>
    <w:rsid w:val="00A21CF6"/>
    <w:rsid w:val="00A2270A"/>
    <w:rsid w:val="00A22FB8"/>
    <w:rsid w:val="00A23AF0"/>
    <w:rsid w:val="00A23E1D"/>
    <w:rsid w:val="00A24211"/>
    <w:rsid w:val="00A24649"/>
    <w:rsid w:val="00A24F0F"/>
    <w:rsid w:val="00A25655"/>
    <w:rsid w:val="00A26872"/>
    <w:rsid w:val="00A26BAA"/>
    <w:rsid w:val="00A27542"/>
    <w:rsid w:val="00A279C1"/>
    <w:rsid w:val="00A30C99"/>
    <w:rsid w:val="00A325F8"/>
    <w:rsid w:val="00A32E92"/>
    <w:rsid w:val="00A330EE"/>
    <w:rsid w:val="00A33141"/>
    <w:rsid w:val="00A3338B"/>
    <w:rsid w:val="00A33482"/>
    <w:rsid w:val="00A33983"/>
    <w:rsid w:val="00A33B70"/>
    <w:rsid w:val="00A342EE"/>
    <w:rsid w:val="00A3431B"/>
    <w:rsid w:val="00A34469"/>
    <w:rsid w:val="00A34F74"/>
    <w:rsid w:val="00A3544E"/>
    <w:rsid w:val="00A3567A"/>
    <w:rsid w:val="00A35A87"/>
    <w:rsid w:val="00A3637F"/>
    <w:rsid w:val="00A367A4"/>
    <w:rsid w:val="00A367C6"/>
    <w:rsid w:val="00A3776C"/>
    <w:rsid w:val="00A37814"/>
    <w:rsid w:val="00A3788D"/>
    <w:rsid w:val="00A378D1"/>
    <w:rsid w:val="00A37DE9"/>
    <w:rsid w:val="00A40642"/>
    <w:rsid w:val="00A40843"/>
    <w:rsid w:val="00A40B6D"/>
    <w:rsid w:val="00A40BA9"/>
    <w:rsid w:val="00A42989"/>
    <w:rsid w:val="00A42F5F"/>
    <w:rsid w:val="00A431AF"/>
    <w:rsid w:val="00A433AA"/>
    <w:rsid w:val="00A43AD3"/>
    <w:rsid w:val="00A43CB5"/>
    <w:rsid w:val="00A43E74"/>
    <w:rsid w:val="00A4414F"/>
    <w:rsid w:val="00A45102"/>
    <w:rsid w:val="00A45B4C"/>
    <w:rsid w:val="00A461EB"/>
    <w:rsid w:val="00A46A53"/>
    <w:rsid w:val="00A4715B"/>
    <w:rsid w:val="00A4725C"/>
    <w:rsid w:val="00A50671"/>
    <w:rsid w:val="00A51273"/>
    <w:rsid w:val="00A52248"/>
    <w:rsid w:val="00A52B8D"/>
    <w:rsid w:val="00A52C08"/>
    <w:rsid w:val="00A535D7"/>
    <w:rsid w:val="00A53847"/>
    <w:rsid w:val="00A53EC9"/>
    <w:rsid w:val="00A54069"/>
    <w:rsid w:val="00A55956"/>
    <w:rsid w:val="00A55FC2"/>
    <w:rsid w:val="00A5703F"/>
    <w:rsid w:val="00A57239"/>
    <w:rsid w:val="00A5746D"/>
    <w:rsid w:val="00A57F1B"/>
    <w:rsid w:val="00A603A8"/>
    <w:rsid w:val="00A60737"/>
    <w:rsid w:val="00A61855"/>
    <w:rsid w:val="00A62C33"/>
    <w:rsid w:val="00A62EA0"/>
    <w:rsid w:val="00A638A8"/>
    <w:rsid w:val="00A65603"/>
    <w:rsid w:val="00A65852"/>
    <w:rsid w:val="00A66E31"/>
    <w:rsid w:val="00A66F4D"/>
    <w:rsid w:val="00A67593"/>
    <w:rsid w:val="00A67A1C"/>
    <w:rsid w:val="00A67E38"/>
    <w:rsid w:val="00A70A2E"/>
    <w:rsid w:val="00A71666"/>
    <w:rsid w:val="00A71A78"/>
    <w:rsid w:val="00A7200C"/>
    <w:rsid w:val="00A72FE5"/>
    <w:rsid w:val="00A7375C"/>
    <w:rsid w:val="00A737A9"/>
    <w:rsid w:val="00A739F2"/>
    <w:rsid w:val="00A73A14"/>
    <w:rsid w:val="00A7426F"/>
    <w:rsid w:val="00A748CE"/>
    <w:rsid w:val="00A75335"/>
    <w:rsid w:val="00A759B1"/>
    <w:rsid w:val="00A75C18"/>
    <w:rsid w:val="00A75E33"/>
    <w:rsid w:val="00A760C5"/>
    <w:rsid w:val="00A76383"/>
    <w:rsid w:val="00A7669C"/>
    <w:rsid w:val="00A77332"/>
    <w:rsid w:val="00A7737F"/>
    <w:rsid w:val="00A77D18"/>
    <w:rsid w:val="00A77FD2"/>
    <w:rsid w:val="00A8030B"/>
    <w:rsid w:val="00A81076"/>
    <w:rsid w:val="00A812CD"/>
    <w:rsid w:val="00A81483"/>
    <w:rsid w:val="00A81510"/>
    <w:rsid w:val="00A81629"/>
    <w:rsid w:val="00A817D2"/>
    <w:rsid w:val="00A8327D"/>
    <w:rsid w:val="00A83521"/>
    <w:rsid w:val="00A83897"/>
    <w:rsid w:val="00A84BC1"/>
    <w:rsid w:val="00A85EDE"/>
    <w:rsid w:val="00A85EEB"/>
    <w:rsid w:val="00A85F83"/>
    <w:rsid w:val="00A86655"/>
    <w:rsid w:val="00A86684"/>
    <w:rsid w:val="00A86817"/>
    <w:rsid w:val="00A86EB7"/>
    <w:rsid w:val="00A86FCE"/>
    <w:rsid w:val="00A87A6A"/>
    <w:rsid w:val="00A90777"/>
    <w:rsid w:val="00A9083A"/>
    <w:rsid w:val="00A90DB5"/>
    <w:rsid w:val="00A938D9"/>
    <w:rsid w:val="00A93978"/>
    <w:rsid w:val="00A93AF3"/>
    <w:rsid w:val="00A93CF6"/>
    <w:rsid w:val="00A94BDE"/>
    <w:rsid w:val="00A957E0"/>
    <w:rsid w:val="00A96FCC"/>
    <w:rsid w:val="00A96FDB"/>
    <w:rsid w:val="00AA123D"/>
    <w:rsid w:val="00AA1274"/>
    <w:rsid w:val="00AA1669"/>
    <w:rsid w:val="00AA170E"/>
    <w:rsid w:val="00AA22A0"/>
    <w:rsid w:val="00AA2675"/>
    <w:rsid w:val="00AA2843"/>
    <w:rsid w:val="00AA3191"/>
    <w:rsid w:val="00AA46CB"/>
    <w:rsid w:val="00AA4967"/>
    <w:rsid w:val="00AA76AE"/>
    <w:rsid w:val="00AA9BE3"/>
    <w:rsid w:val="00AB00E7"/>
    <w:rsid w:val="00AB06C7"/>
    <w:rsid w:val="00AB09E7"/>
    <w:rsid w:val="00AB13F6"/>
    <w:rsid w:val="00AB178E"/>
    <w:rsid w:val="00AB1DCE"/>
    <w:rsid w:val="00AB2053"/>
    <w:rsid w:val="00AB2567"/>
    <w:rsid w:val="00AB2A57"/>
    <w:rsid w:val="00AB2F5F"/>
    <w:rsid w:val="00AB3617"/>
    <w:rsid w:val="00AB3DA2"/>
    <w:rsid w:val="00AB3E63"/>
    <w:rsid w:val="00AB4C4B"/>
    <w:rsid w:val="00AB4D9D"/>
    <w:rsid w:val="00AB5EBD"/>
    <w:rsid w:val="00AB6595"/>
    <w:rsid w:val="00AB6633"/>
    <w:rsid w:val="00AB6DD0"/>
    <w:rsid w:val="00AB7363"/>
    <w:rsid w:val="00AB759D"/>
    <w:rsid w:val="00AB786C"/>
    <w:rsid w:val="00AB7A91"/>
    <w:rsid w:val="00AB7ABA"/>
    <w:rsid w:val="00AC085D"/>
    <w:rsid w:val="00AC0B8A"/>
    <w:rsid w:val="00AC0D69"/>
    <w:rsid w:val="00AC1532"/>
    <w:rsid w:val="00AC19FE"/>
    <w:rsid w:val="00AC1A7A"/>
    <w:rsid w:val="00AC2073"/>
    <w:rsid w:val="00AC2680"/>
    <w:rsid w:val="00AC2FFF"/>
    <w:rsid w:val="00AC33C0"/>
    <w:rsid w:val="00AC395A"/>
    <w:rsid w:val="00AC3973"/>
    <w:rsid w:val="00AC3AB4"/>
    <w:rsid w:val="00AC3ABF"/>
    <w:rsid w:val="00AC49FC"/>
    <w:rsid w:val="00AC6512"/>
    <w:rsid w:val="00AC6684"/>
    <w:rsid w:val="00AC68F1"/>
    <w:rsid w:val="00AD05ED"/>
    <w:rsid w:val="00AD0F48"/>
    <w:rsid w:val="00AD1420"/>
    <w:rsid w:val="00AD16D2"/>
    <w:rsid w:val="00AD2269"/>
    <w:rsid w:val="00AD25AD"/>
    <w:rsid w:val="00AD2CFA"/>
    <w:rsid w:val="00AD3028"/>
    <w:rsid w:val="00AD3C9A"/>
    <w:rsid w:val="00AD45AD"/>
    <w:rsid w:val="00AD4C4E"/>
    <w:rsid w:val="00AD4D50"/>
    <w:rsid w:val="00AD4D80"/>
    <w:rsid w:val="00AD510A"/>
    <w:rsid w:val="00AD59B5"/>
    <w:rsid w:val="00AD5CA3"/>
    <w:rsid w:val="00AD624E"/>
    <w:rsid w:val="00AD7360"/>
    <w:rsid w:val="00AD77D4"/>
    <w:rsid w:val="00AD7D5D"/>
    <w:rsid w:val="00AE025B"/>
    <w:rsid w:val="00AE08BB"/>
    <w:rsid w:val="00AE1BB2"/>
    <w:rsid w:val="00AE2202"/>
    <w:rsid w:val="00AE2713"/>
    <w:rsid w:val="00AE2DBE"/>
    <w:rsid w:val="00AE3407"/>
    <w:rsid w:val="00AE38DA"/>
    <w:rsid w:val="00AE38DE"/>
    <w:rsid w:val="00AE3995"/>
    <w:rsid w:val="00AE4518"/>
    <w:rsid w:val="00AE488A"/>
    <w:rsid w:val="00AE4959"/>
    <w:rsid w:val="00AE495D"/>
    <w:rsid w:val="00AE529D"/>
    <w:rsid w:val="00AE60D3"/>
    <w:rsid w:val="00AE6985"/>
    <w:rsid w:val="00AF1E14"/>
    <w:rsid w:val="00AF26C9"/>
    <w:rsid w:val="00AF31F8"/>
    <w:rsid w:val="00AF357D"/>
    <w:rsid w:val="00AF3A2A"/>
    <w:rsid w:val="00AF3F1F"/>
    <w:rsid w:val="00AF5323"/>
    <w:rsid w:val="00AF552E"/>
    <w:rsid w:val="00AF5971"/>
    <w:rsid w:val="00AF5A1B"/>
    <w:rsid w:val="00AF5E90"/>
    <w:rsid w:val="00AF7234"/>
    <w:rsid w:val="00AF7719"/>
    <w:rsid w:val="00AF7726"/>
    <w:rsid w:val="00AF7D2B"/>
    <w:rsid w:val="00B009CC"/>
    <w:rsid w:val="00B01FD0"/>
    <w:rsid w:val="00B02F96"/>
    <w:rsid w:val="00B047A4"/>
    <w:rsid w:val="00B04A79"/>
    <w:rsid w:val="00B04A94"/>
    <w:rsid w:val="00B050AA"/>
    <w:rsid w:val="00B052E8"/>
    <w:rsid w:val="00B053E1"/>
    <w:rsid w:val="00B0598D"/>
    <w:rsid w:val="00B06A8A"/>
    <w:rsid w:val="00B06AC3"/>
    <w:rsid w:val="00B06B8F"/>
    <w:rsid w:val="00B072A2"/>
    <w:rsid w:val="00B07CCD"/>
    <w:rsid w:val="00B100F7"/>
    <w:rsid w:val="00B1179B"/>
    <w:rsid w:val="00B11861"/>
    <w:rsid w:val="00B11A50"/>
    <w:rsid w:val="00B12B55"/>
    <w:rsid w:val="00B1381D"/>
    <w:rsid w:val="00B139A4"/>
    <w:rsid w:val="00B13BB8"/>
    <w:rsid w:val="00B13DB4"/>
    <w:rsid w:val="00B148EC"/>
    <w:rsid w:val="00B15466"/>
    <w:rsid w:val="00B16493"/>
    <w:rsid w:val="00B16728"/>
    <w:rsid w:val="00B20679"/>
    <w:rsid w:val="00B20A93"/>
    <w:rsid w:val="00B20E3D"/>
    <w:rsid w:val="00B20FEA"/>
    <w:rsid w:val="00B2107C"/>
    <w:rsid w:val="00B21222"/>
    <w:rsid w:val="00B21DFF"/>
    <w:rsid w:val="00B21FF2"/>
    <w:rsid w:val="00B22373"/>
    <w:rsid w:val="00B22E27"/>
    <w:rsid w:val="00B234A3"/>
    <w:rsid w:val="00B23F09"/>
    <w:rsid w:val="00B241D8"/>
    <w:rsid w:val="00B257D9"/>
    <w:rsid w:val="00B25DC1"/>
    <w:rsid w:val="00B2611F"/>
    <w:rsid w:val="00B2686F"/>
    <w:rsid w:val="00B26A1A"/>
    <w:rsid w:val="00B26DD6"/>
    <w:rsid w:val="00B27428"/>
    <w:rsid w:val="00B27481"/>
    <w:rsid w:val="00B27690"/>
    <w:rsid w:val="00B27902"/>
    <w:rsid w:val="00B27D42"/>
    <w:rsid w:val="00B31138"/>
    <w:rsid w:val="00B31D02"/>
    <w:rsid w:val="00B32451"/>
    <w:rsid w:val="00B33A89"/>
    <w:rsid w:val="00B3552A"/>
    <w:rsid w:val="00B357D4"/>
    <w:rsid w:val="00B36788"/>
    <w:rsid w:val="00B36B0A"/>
    <w:rsid w:val="00B3700A"/>
    <w:rsid w:val="00B3737E"/>
    <w:rsid w:val="00B37FEE"/>
    <w:rsid w:val="00B403FB"/>
    <w:rsid w:val="00B40894"/>
    <w:rsid w:val="00B413B1"/>
    <w:rsid w:val="00B41843"/>
    <w:rsid w:val="00B41C65"/>
    <w:rsid w:val="00B4272F"/>
    <w:rsid w:val="00B42B83"/>
    <w:rsid w:val="00B430FF"/>
    <w:rsid w:val="00B436D2"/>
    <w:rsid w:val="00B43901"/>
    <w:rsid w:val="00B43C33"/>
    <w:rsid w:val="00B43F00"/>
    <w:rsid w:val="00B441B7"/>
    <w:rsid w:val="00B446DB"/>
    <w:rsid w:val="00B44A59"/>
    <w:rsid w:val="00B44A83"/>
    <w:rsid w:val="00B45EB0"/>
    <w:rsid w:val="00B4612A"/>
    <w:rsid w:val="00B46B8F"/>
    <w:rsid w:val="00B46E06"/>
    <w:rsid w:val="00B4792F"/>
    <w:rsid w:val="00B5026E"/>
    <w:rsid w:val="00B515D1"/>
    <w:rsid w:val="00B51C19"/>
    <w:rsid w:val="00B51CC1"/>
    <w:rsid w:val="00B51E26"/>
    <w:rsid w:val="00B521A5"/>
    <w:rsid w:val="00B52B9F"/>
    <w:rsid w:val="00B52E47"/>
    <w:rsid w:val="00B53677"/>
    <w:rsid w:val="00B53DD0"/>
    <w:rsid w:val="00B547E2"/>
    <w:rsid w:val="00B54C90"/>
    <w:rsid w:val="00B54D8F"/>
    <w:rsid w:val="00B54E67"/>
    <w:rsid w:val="00B555E4"/>
    <w:rsid w:val="00B55EDB"/>
    <w:rsid w:val="00B55EE8"/>
    <w:rsid w:val="00B55EFC"/>
    <w:rsid w:val="00B5754B"/>
    <w:rsid w:val="00B57616"/>
    <w:rsid w:val="00B57700"/>
    <w:rsid w:val="00B60140"/>
    <w:rsid w:val="00B61933"/>
    <w:rsid w:val="00B62330"/>
    <w:rsid w:val="00B623F8"/>
    <w:rsid w:val="00B62F7F"/>
    <w:rsid w:val="00B632AB"/>
    <w:rsid w:val="00B63AA9"/>
    <w:rsid w:val="00B6400D"/>
    <w:rsid w:val="00B648BA"/>
    <w:rsid w:val="00B64B99"/>
    <w:rsid w:val="00B6676B"/>
    <w:rsid w:val="00B66E68"/>
    <w:rsid w:val="00B67B66"/>
    <w:rsid w:val="00B67D2D"/>
    <w:rsid w:val="00B67E5A"/>
    <w:rsid w:val="00B6F47A"/>
    <w:rsid w:val="00B708B5"/>
    <w:rsid w:val="00B70BF5"/>
    <w:rsid w:val="00B715E2"/>
    <w:rsid w:val="00B72479"/>
    <w:rsid w:val="00B72E5E"/>
    <w:rsid w:val="00B72FF4"/>
    <w:rsid w:val="00B73133"/>
    <w:rsid w:val="00B732B4"/>
    <w:rsid w:val="00B73394"/>
    <w:rsid w:val="00B74380"/>
    <w:rsid w:val="00B76235"/>
    <w:rsid w:val="00B76290"/>
    <w:rsid w:val="00B768AD"/>
    <w:rsid w:val="00B768D3"/>
    <w:rsid w:val="00B76D5C"/>
    <w:rsid w:val="00B771BE"/>
    <w:rsid w:val="00B81509"/>
    <w:rsid w:val="00B81FD8"/>
    <w:rsid w:val="00B829D2"/>
    <w:rsid w:val="00B82AFF"/>
    <w:rsid w:val="00B8331E"/>
    <w:rsid w:val="00B83CC7"/>
    <w:rsid w:val="00B8404C"/>
    <w:rsid w:val="00B84503"/>
    <w:rsid w:val="00B84716"/>
    <w:rsid w:val="00B847DA"/>
    <w:rsid w:val="00B8722D"/>
    <w:rsid w:val="00B877FE"/>
    <w:rsid w:val="00B8798A"/>
    <w:rsid w:val="00B87AE9"/>
    <w:rsid w:val="00B87F0B"/>
    <w:rsid w:val="00B9011F"/>
    <w:rsid w:val="00B90A2E"/>
    <w:rsid w:val="00B91914"/>
    <w:rsid w:val="00B91FF3"/>
    <w:rsid w:val="00B9225C"/>
    <w:rsid w:val="00B92E34"/>
    <w:rsid w:val="00B93788"/>
    <w:rsid w:val="00B9430E"/>
    <w:rsid w:val="00B9505C"/>
    <w:rsid w:val="00B95DA5"/>
    <w:rsid w:val="00B975B7"/>
    <w:rsid w:val="00B97BB7"/>
    <w:rsid w:val="00BA0CD6"/>
    <w:rsid w:val="00BA0EC9"/>
    <w:rsid w:val="00BA187B"/>
    <w:rsid w:val="00BA1883"/>
    <w:rsid w:val="00BA18BB"/>
    <w:rsid w:val="00BA2002"/>
    <w:rsid w:val="00BA277E"/>
    <w:rsid w:val="00BA2E1A"/>
    <w:rsid w:val="00BA31B4"/>
    <w:rsid w:val="00BA37D5"/>
    <w:rsid w:val="00BA3943"/>
    <w:rsid w:val="00BA399B"/>
    <w:rsid w:val="00BA3DB0"/>
    <w:rsid w:val="00BA3FDA"/>
    <w:rsid w:val="00BA4867"/>
    <w:rsid w:val="00BA5174"/>
    <w:rsid w:val="00BA5320"/>
    <w:rsid w:val="00BA55C8"/>
    <w:rsid w:val="00BA5997"/>
    <w:rsid w:val="00BA6242"/>
    <w:rsid w:val="00BA6293"/>
    <w:rsid w:val="00BA79F8"/>
    <w:rsid w:val="00BA7A39"/>
    <w:rsid w:val="00BB01DA"/>
    <w:rsid w:val="00BB0309"/>
    <w:rsid w:val="00BB0955"/>
    <w:rsid w:val="00BB0B91"/>
    <w:rsid w:val="00BB0E6C"/>
    <w:rsid w:val="00BB0EF8"/>
    <w:rsid w:val="00BB10D5"/>
    <w:rsid w:val="00BB12AD"/>
    <w:rsid w:val="00BB1D7B"/>
    <w:rsid w:val="00BB20AB"/>
    <w:rsid w:val="00BB216A"/>
    <w:rsid w:val="00BB2229"/>
    <w:rsid w:val="00BB25A6"/>
    <w:rsid w:val="00BB2BCC"/>
    <w:rsid w:val="00BB3276"/>
    <w:rsid w:val="00BB4808"/>
    <w:rsid w:val="00BB4E17"/>
    <w:rsid w:val="00BB50E7"/>
    <w:rsid w:val="00BB666D"/>
    <w:rsid w:val="00BC0310"/>
    <w:rsid w:val="00BC066A"/>
    <w:rsid w:val="00BC0992"/>
    <w:rsid w:val="00BC0E7B"/>
    <w:rsid w:val="00BC10F9"/>
    <w:rsid w:val="00BC161F"/>
    <w:rsid w:val="00BC213B"/>
    <w:rsid w:val="00BC26CA"/>
    <w:rsid w:val="00BC27FF"/>
    <w:rsid w:val="00BC3EFD"/>
    <w:rsid w:val="00BC5AAC"/>
    <w:rsid w:val="00BC5B02"/>
    <w:rsid w:val="00BC5DE0"/>
    <w:rsid w:val="00BC6AD7"/>
    <w:rsid w:val="00BC7BB5"/>
    <w:rsid w:val="00BC7E7F"/>
    <w:rsid w:val="00BC7F07"/>
    <w:rsid w:val="00BD05C5"/>
    <w:rsid w:val="00BD09B7"/>
    <w:rsid w:val="00BD12FF"/>
    <w:rsid w:val="00BD2A13"/>
    <w:rsid w:val="00BD2D99"/>
    <w:rsid w:val="00BD40A8"/>
    <w:rsid w:val="00BD46BA"/>
    <w:rsid w:val="00BD49E9"/>
    <w:rsid w:val="00BD51B4"/>
    <w:rsid w:val="00BD5BC6"/>
    <w:rsid w:val="00BD5F7D"/>
    <w:rsid w:val="00BD67A8"/>
    <w:rsid w:val="00BD680F"/>
    <w:rsid w:val="00BD698E"/>
    <w:rsid w:val="00BD7B31"/>
    <w:rsid w:val="00BD7DC0"/>
    <w:rsid w:val="00BE0080"/>
    <w:rsid w:val="00BE0119"/>
    <w:rsid w:val="00BE040E"/>
    <w:rsid w:val="00BE09AC"/>
    <w:rsid w:val="00BE0BCB"/>
    <w:rsid w:val="00BE186D"/>
    <w:rsid w:val="00BE18A4"/>
    <w:rsid w:val="00BE2114"/>
    <w:rsid w:val="00BE21F7"/>
    <w:rsid w:val="00BE260C"/>
    <w:rsid w:val="00BE2DD1"/>
    <w:rsid w:val="00BE3AFA"/>
    <w:rsid w:val="00BE3F5E"/>
    <w:rsid w:val="00BE4255"/>
    <w:rsid w:val="00BE4440"/>
    <w:rsid w:val="00BE5EEA"/>
    <w:rsid w:val="00BE616A"/>
    <w:rsid w:val="00BE6A04"/>
    <w:rsid w:val="00BE6EC2"/>
    <w:rsid w:val="00BE7365"/>
    <w:rsid w:val="00BE7457"/>
    <w:rsid w:val="00BE7B82"/>
    <w:rsid w:val="00BF0A78"/>
    <w:rsid w:val="00BF0D8C"/>
    <w:rsid w:val="00BF12EB"/>
    <w:rsid w:val="00BF19E3"/>
    <w:rsid w:val="00BF1AAE"/>
    <w:rsid w:val="00BF3380"/>
    <w:rsid w:val="00BF3666"/>
    <w:rsid w:val="00BF418E"/>
    <w:rsid w:val="00BF48D3"/>
    <w:rsid w:val="00BF50A5"/>
    <w:rsid w:val="00BF51DA"/>
    <w:rsid w:val="00BF5D4B"/>
    <w:rsid w:val="00BF62DB"/>
    <w:rsid w:val="00BF78CE"/>
    <w:rsid w:val="00BF7A26"/>
    <w:rsid w:val="00BF7F81"/>
    <w:rsid w:val="00C00793"/>
    <w:rsid w:val="00C0083D"/>
    <w:rsid w:val="00C00B25"/>
    <w:rsid w:val="00C012B1"/>
    <w:rsid w:val="00C01BA2"/>
    <w:rsid w:val="00C03384"/>
    <w:rsid w:val="00C047C9"/>
    <w:rsid w:val="00C05145"/>
    <w:rsid w:val="00C051BA"/>
    <w:rsid w:val="00C0566F"/>
    <w:rsid w:val="00C06970"/>
    <w:rsid w:val="00C06D67"/>
    <w:rsid w:val="00C07C32"/>
    <w:rsid w:val="00C10247"/>
    <w:rsid w:val="00C108DA"/>
    <w:rsid w:val="00C10A5A"/>
    <w:rsid w:val="00C1104A"/>
    <w:rsid w:val="00C11096"/>
    <w:rsid w:val="00C113F2"/>
    <w:rsid w:val="00C124B1"/>
    <w:rsid w:val="00C125D4"/>
    <w:rsid w:val="00C12812"/>
    <w:rsid w:val="00C1289E"/>
    <w:rsid w:val="00C12B9C"/>
    <w:rsid w:val="00C134CA"/>
    <w:rsid w:val="00C1362F"/>
    <w:rsid w:val="00C13809"/>
    <w:rsid w:val="00C13C26"/>
    <w:rsid w:val="00C13E00"/>
    <w:rsid w:val="00C144A2"/>
    <w:rsid w:val="00C1454C"/>
    <w:rsid w:val="00C150A9"/>
    <w:rsid w:val="00C158C5"/>
    <w:rsid w:val="00C15C12"/>
    <w:rsid w:val="00C15C84"/>
    <w:rsid w:val="00C16010"/>
    <w:rsid w:val="00C16675"/>
    <w:rsid w:val="00C16DBF"/>
    <w:rsid w:val="00C17C36"/>
    <w:rsid w:val="00C17D40"/>
    <w:rsid w:val="00C207FE"/>
    <w:rsid w:val="00C2100A"/>
    <w:rsid w:val="00C21076"/>
    <w:rsid w:val="00C210F9"/>
    <w:rsid w:val="00C2126C"/>
    <w:rsid w:val="00C214A7"/>
    <w:rsid w:val="00C22332"/>
    <w:rsid w:val="00C22BD9"/>
    <w:rsid w:val="00C22D1D"/>
    <w:rsid w:val="00C24C97"/>
    <w:rsid w:val="00C25165"/>
    <w:rsid w:val="00C251B6"/>
    <w:rsid w:val="00C261C2"/>
    <w:rsid w:val="00C265FC"/>
    <w:rsid w:val="00C26C78"/>
    <w:rsid w:val="00C27B87"/>
    <w:rsid w:val="00C3002C"/>
    <w:rsid w:val="00C30783"/>
    <w:rsid w:val="00C308B7"/>
    <w:rsid w:val="00C30CC3"/>
    <w:rsid w:val="00C30EA0"/>
    <w:rsid w:val="00C31B98"/>
    <w:rsid w:val="00C31DB9"/>
    <w:rsid w:val="00C32061"/>
    <w:rsid w:val="00C32447"/>
    <w:rsid w:val="00C32C0E"/>
    <w:rsid w:val="00C32F80"/>
    <w:rsid w:val="00C33AC5"/>
    <w:rsid w:val="00C34772"/>
    <w:rsid w:val="00C34982"/>
    <w:rsid w:val="00C34A9C"/>
    <w:rsid w:val="00C35184"/>
    <w:rsid w:val="00C35500"/>
    <w:rsid w:val="00C355F6"/>
    <w:rsid w:val="00C35C67"/>
    <w:rsid w:val="00C35E2B"/>
    <w:rsid w:val="00C3626F"/>
    <w:rsid w:val="00C3779C"/>
    <w:rsid w:val="00C4071C"/>
    <w:rsid w:val="00C41509"/>
    <w:rsid w:val="00C422E0"/>
    <w:rsid w:val="00C42321"/>
    <w:rsid w:val="00C42633"/>
    <w:rsid w:val="00C432AF"/>
    <w:rsid w:val="00C43497"/>
    <w:rsid w:val="00C436D6"/>
    <w:rsid w:val="00C43D51"/>
    <w:rsid w:val="00C446D5"/>
    <w:rsid w:val="00C44B34"/>
    <w:rsid w:val="00C45BBD"/>
    <w:rsid w:val="00C45BCB"/>
    <w:rsid w:val="00C45C19"/>
    <w:rsid w:val="00C46F72"/>
    <w:rsid w:val="00C47531"/>
    <w:rsid w:val="00C50043"/>
    <w:rsid w:val="00C50F79"/>
    <w:rsid w:val="00C50FD9"/>
    <w:rsid w:val="00C52CD9"/>
    <w:rsid w:val="00C531FB"/>
    <w:rsid w:val="00C53230"/>
    <w:rsid w:val="00C53C39"/>
    <w:rsid w:val="00C54052"/>
    <w:rsid w:val="00C54915"/>
    <w:rsid w:val="00C54A8F"/>
    <w:rsid w:val="00C5531B"/>
    <w:rsid w:val="00C55365"/>
    <w:rsid w:val="00C55401"/>
    <w:rsid w:val="00C554F8"/>
    <w:rsid w:val="00C55DD6"/>
    <w:rsid w:val="00C561EC"/>
    <w:rsid w:val="00C60C19"/>
    <w:rsid w:val="00C61765"/>
    <w:rsid w:val="00C6182A"/>
    <w:rsid w:val="00C622D0"/>
    <w:rsid w:val="00C631BE"/>
    <w:rsid w:val="00C63E9E"/>
    <w:rsid w:val="00C644F7"/>
    <w:rsid w:val="00C65167"/>
    <w:rsid w:val="00C653FB"/>
    <w:rsid w:val="00C65401"/>
    <w:rsid w:val="00C664CB"/>
    <w:rsid w:val="00C671CD"/>
    <w:rsid w:val="00C70052"/>
    <w:rsid w:val="00C722C1"/>
    <w:rsid w:val="00C72562"/>
    <w:rsid w:val="00C7295C"/>
    <w:rsid w:val="00C729DB"/>
    <w:rsid w:val="00C72E34"/>
    <w:rsid w:val="00C7385D"/>
    <w:rsid w:val="00C7413B"/>
    <w:rsid w:val="00C7457D"/>
    <w:rsid w:val="00C751E1"/>
    <w:rsid w:val="00C75339"/>
    <w:rsid w:val="00C756EC"/>
    <w:rsid w:val="00C757D1"/>
    <w:rsid w:val="00C758B9"/>
    <w:rsid w:val="00C75AB4"/>
    <w:rsid w:val="00C76445"/>
    <w:rsid w:val="00C76C2F"/>
    <w:rsid w:val="00C77184"/>
    <w:rsid w:val="00C771C8"/>
    <w:rsid w:val="00C77D0C"/>
    <w:rsid w:val="00C77DF8"/>
    <w:rsid w:val="00C80917"/>
    <w:rsid w:val="00C80934"/>
    <w:rsid w:val="00C80E9B"/>
    <w:rsid w:val="00C80FDF"/>
    <w:rsid w:val="00C81ED2"/>
    <w:rsid w:val="00C8229A"/>
    <w:rsid w:val="00C83070"/>
    <w:rsid w:val="00C837CC"/>
    <w:rsid w:val="00C838C2"/>
    <w:rsid w:val="00C846EF"/>
    <w:rsid w:val="00C84A45"/>
    <w:rsid w:val="00C84BC2"/>
    <w:rsid w:val="00C84E33"/>
    <w:rsid w:val="00C85019"/>
    <w:rsid w:val="00C854A1"/>
    <w:rsid w:val="00C86003"/>
    <w:rsid w:val="00C86059"/>
    <w:rsid w:val="00C865B0"/>
    <w:rsid w:val="00C86A24"/>
    <w:rsid w:val="00C86FC9"/>
    <w:rsid w:val="00C87017"/>
    <w:rsid w:val="00C90049"/>
    <w:rsid w:val="00C9188C"/>
    <w:rsid w:val="00C91EA1"/>
    <w:rsid w:val="00C92180"/>
    <w:rsid w:val="00C92421"/>
    <w:rsid w:val="00C935ED"/>
    <w:rsid w:val="00C93BAA"/>
    <w:rsid w:val="00C942F4"/>
    <w:rsid w:val="00C9444B"/>
    <w:rsid w:val="00C94870"/>
    <w:rsid w:val="00C94D94"/>
    <w:rsid w:val="00C94E4D"/>
    <w:rsid w:val="00C958DF"/>
    <w:rsid w:val="00C96DD4"/>
    <w:rsid w:val="00C97308"/>
    <w:rsid w:val="00C97AC2"/>
    <w:rsid w:val="00C97AC3"/>
    <w:rsid w:val="00C97E40"/>
    <w:rsid w:val="00CA042E"/>
    <w:rsid w:val="00CA0C52"/>
    <w:rsid w:val="00CA22BC"/>
    <w:rsid w:val="00CA22C0"/>
    <w:rsid w:val="00CA2AC1"/>
    <w:rsid w:val="00CA2C4C"/>
    <w:rsid w:val="00CA31E3"/>
    <w:rsid w:val="00CA432C"/>
    <w:rsid w:val="00CA442D"/>
    <w:rsid w:val="00CA4840"/>
    <w:rsid w:val="00CA4BA9"/>
    <w:rsid w:val="00CA4D11"/>
    <w:rsid w:val="00CA4D8D"/>
    <w:rsid w:val="00CA5959"/>
    <w:rsid w:val="00CA5D53"/>
    <w:rsid w:val="00CA6520"/>
    <w:rsid w:val="00CA6AB6"/>
    <w:rsid w:val="00CA6DB8"/>
    <w:rsid w:val="00CA70BA"/>
    <w:rsid w:val="00CA7B16"/>
    <w:rsid w:val="00CB0449"/>
    <w:rsid w:val="00CB0636"/>
    <w:rsid w:val="00CB16CB"/>
    <w:rsid w:val="00CB28A8"/>
    <w:rsid w:val="00CB31F9"/>
    <w:rsid w:val="00CB35B2"/>
    <w:rsid w:val="00CB44E8"/>
    <w:rsid w:val="00CB5ED6"/>
    <w:rsid w:val="00CB6459"/>
    <w:rsid w:val="00CB6C5D"/>
    <w:rsid w:val="00CB6FF1"/>
    <w:rsid w:val="00CB7923"/>
    <w:rsid w:val="00CB7AA9"/>
    <w:rsid w:val="00CB7B47"/>
    <w:rsid w:val="00CB7CA4"/>
    <w:rsid w:val="00CB7CF0"/>
    <w:rsid w:val="00CC052E"/>
    <w:rsid w:val="00CC09B5"/>
    <w:rsid w:val="00CC0C8F"/>
    <w:rsid w:val="00CC1511"/>
    <w:rsid w:val="00CC2358"/>
    <w:rsid w:val="00CC4211"/>
    <w:rsid w:val="00CC4EF2"/>
    <w:rsid w:val="00CC5280"/>
    <w:rsid w:val="00CC5EF0"/>
    <w:rsid w:val="00CC6C44"/>
    <w:rsid w:val="00CC7742"/>
    <w:rsid w:val="00CC7BD5"/>
    <w:rsid w:val="00CD00BD"/>
    <w:rsid w:val="00CD0926"/>
    <w:rsid w:val="00CD102C"/>
    <w:rsid w:val="00CD1269"/>
    <w:rsid w:val="00CD1544"/>
    <w:rsid w:val="00CD1720"/>
    <w:rsid w:val="00CD2575"/>
    <w:rsid w:val="00CD2AD1"/>
    <w:rsid w:val="00CD38CF"/>
    <w:rsid w:val="00CD4BA8"/>
    <w:rsid w:val="00CD546F"/>
    <w:rsid w:val="00CD5AA3"/>
    <w:rsid w:val="00CD5D9F"/>
    <w:rsid w:val="00CD5E04"/>
    <w:rsid w:val="00CD63B9"/>
    <w:rsid w:val="00CD6835"/>
    <w:rsid w:val="00CD688C"/>
    <w:rsid w:val="00CD6A90"/>
    <w:rsid w:val="00CD6BB1"/>
    <w:rsid w:val="00CD7A72"/>
    <w:rsid w:val="00CD7AD8"/>
    <w:rsid w:val="00CE03C9"/>
    <w:rsid w:val="00CE09CD"/>
    <w:rsid w:val="00CE0E56"/>
    <w:rsid w:val="00CE104D"/>
    <w:rsid w:val="00CE1703"/>
    <w:rsid w:val="00CE2351"/>
    <w:rsid w:val="00CE2F0F"/>
    <w:rsid w:val="00CE4468"/>
    <w:rsid w:val="00CE4A7E"/>
    <w:rsid w:val="00CE5766"/>
    <w:rsid w:val="00CE584C"/>
    <w:rsid w:val="00CE5901"/>
    <w:rsid w:val="00CE5921"/>
    <w:rsid w:val="00CE5DFE"/>
    <w:rsid w:val="00CE5E10"/>
    <w:rsid w:val="00CE6280"/>
    <w:rsid w:val="00CE636E"/>
    <w:rsid w:val="00CE6582"/>
    <w:rsid w:val="00CE65D8"/>
    <w:rsid w:val="00CE683D"/>
    <w:rsid w:val="00CE68EA"/>
    <w:rsid w:val="00CE6AB6"/>
    <w:rsid w:val="00CE76DC"/>
    <w:rsid w:val="00CE7AE7"/>
    <w:rsid w:val="00CF0586"/>
    <w:rsid w:val="00CF070F"/>
    <w:rsid w:val="00CF08E9"/>
    <w:rsid w:val="00CF0E7E"/>
    <w:rsid w:val="00CF0FCA"/>
    <w:rsid w:val="00CF10E2"/>
    <w:rsid w:val="00CF12CD"/>
    <w:rsid w:val="00CF15A8"/>
    <w:rsid w:val="00CF277C"/>
    <w:rsid w:val="00CF2CD7"/>
    <w:rsid w:val="00CF37F3"/>
    <w:rsid w:val="00CF3B78"/>
    <w:rsid w:val="00CF455D"/>
    <w:rsid w:val="00CF4862"/>
    <w:rsid w:val="00CF491B"/>
    <w:rsid w:val="00CF528F"/>
    <w:rsid w:val="00CF5347"/>
    <w:rsid w:val="00CF5D5B"/>
    <w:rsid w:val="00CF70EE"/>
    <w:rsid w:val="00CF7147"/>
    <w:rsid w:val="00CF7D0F"/>
    <w:rsid w:val="00CF7E6E"/>
    <w:rsid w:val="00D00669"/>
    <w:rsid w:val="00D01234"/>
    <w:rsid w:val="00D018E9"/>
    <w:rsid w:val="00D02692"/>
    <w:rsid w:val="00D026C4"/>
    <w:rsid w:val="00D033FE"/>
    <w:rsid w:val="00D03C93"/>
    <w:rsid w:val="00D03FA0"/>
    <w:rsid w:val="00D04822"/>
    <w:rsid w:val="00D0489E"/>
    <w:rsid w:val="00D05953"/>
    <w:rsid w:val="00D0647F"/>
    <w:rsid w:val="00D069D0"/>
    <w:rsid w:val="00D06F26"/>
    <w:rsid w:val="00D109EB"/>
    <w:rsid w:val="00D11025"/>
    <w:rsid w:val="00D11296"/>
    <w:rsid w:val="00D11FBD"/>
    <w:rsid w:val="00D122F6"/>
    <w:rsid w:val="00D12D45"/>
    <w:rsid w:val="00D13099"/>
    <w:rsid w:val="00D13805"/>
    <w:rsid w:val="00D140F7"/>
    <w:rsid w:val="00D142A0"/>
    <w:rsid w:val="00D14A2C"/>
    <w:rsid w:val="00D1538C"/>
    <w:rsid w:val="00D162A1"/>
    <w:rsid w:val="00D16444"/>
    <w:rsid w:val="00D165A9"/>
    <w:rsid w:val="00D16BC9"/>
    <w:rsid w:val="00D16CDD"/>
    <w:rsid w:val="00D1748C"/>
    <w:rsid w:val="00D1752C"/>
    <w:rsid w:val="00D2090C"/>
    <w:rsid w:val="00D2103A"/>
    <w:rsid w:val="00D2112C"/>
    <w:rsid w:val="00D2265B"/>
    <w:rsid w:val="00D22D42"/>
    <w:rsid w:val="00D22D96"/>
    <w:rsid w:val="00D23312"/>
    <w:rsid w:val="00D23BB7"/>
    <w:rsid w:val="00D244B8"/>
    <w:rsid w:val="00D254D1"/>
    <w:rsid w:val="00D2554A"/>
    <w:rsid w:val="00D2678C"/>
    <w:rsid w:val="00D27282"/>
    <w:rsid w:val="00D2747A"/>
    <w:rsid w:val="00D27AED"/>
    <w:rsid w:val="00D27D23"/>
    <w:rsid w:val="00D3027E"/>
    <w:rsid w:val="00D30ACA"/>
    <w:rsid w:val="00D30B2F"/>
    <w:rsid w:val="00D30DEE"/>
    <w:rsid w:val="00D3198E"/>
    <w:rsid w:val="00D31B30"/>
    <w:rsid w:val="00D31E74"/>
    <w:rsid w:val="00D335F1"/>
    <w:rsid w:val="00D33716"/>
    <w:rsid w:val="00D33937"/>
    <w:rsid w:val="00D34296"/>
    <w:rsid w:val="00D34868"/>
    <w:rsid w:val="00D34B4F"/>
    <w:rsid w:val="00D34C07"/>
    <w:rsid w:val="00D36571"/>
    <w:rsid w:val="00D367EA"/>
    <w:rsid w:val="00D36D47"/>
    <w:rsid w:val="00D3750B"/>
    <w:rsid w:val="00D410EE"/>
    <w:rsid w:val="00D41A99"/>
    <w:rsid w:val="00D41DDA"/>
    <w:rsid w:val="00D428D4"/>
    <w:rsid w:val="00D43049"/>
    <w:rsid w:val="00D435D0"/>
    <w:rsid w:val="00D43981"/>
    <w:rsid w:val="00D45D5F"/>
    <w:rsid w:val="00D46191"/>
    <w:rsid w:val="00D46A87"/>
    <w:rsid w:val="00D46B6D"/>
    <w:rsid w:val="00D47010"/>
    <w:rsid w:val="00D47B7E"/>
    <w:rsid w:val="00D47B99"/>
    <w:rsid w:val="00D47C76"/>
    <w:rsid w:val="00D47F08"/>
    <w:rsid w:val="00D47F3D"/>
    <w:rsid w:val="00D505EF"/>
    <w:rsid w:val="00D50EC8"/>
    <w:rsid w:val="00D511BC"/>
    <w:rsid w:val="00D51C26"/>
    <w:rsid w:val="00D51C3F"/>
    <w:rsid w:val="00D53925"/>
    <w:rsid w:val="00D53950"/>
    <w:rsid w:val="00D53EB7"/>
    <w:rsid w:val="00D54022"/>
    <w:rsid w:val="00D557CD"/>
    <w:rsid w:val="00D5631B"/>
    <w:rsid w:val="00D57AB7"/>
    <w:rsid w:val="00D57EC0"/>
    <w:rsid w:val="00D600C8"/>
    <w:rsid w:val="00D60160"/>
    <w:rsid w:val="00D60D7D"/>
    <w:rsid w:val="00D61549"/>
    <w:rsid w:val="00D617DD"/>
    <w:rsid w:val="00D626E0"/>
    <w:rsid w:val="00D645D9"/>
    <w:rsid w:val="00D64D03"/>
    <w:rsid w:val="00D65FEE"/>
    <w:rsid w:val="00D66136"/>
    <w:rsid w:val="00D66260"/>
    <w:rsid w:val="00D66C6D"/>
    <w:rsid w:val="00D66EAF"/>
    <w:rsid w:val="00D674DB"/>
    <w:rsid w:val="00D67AE9"/>
    <w:rsid w:val="00D700BD"/>
    <w:rsid w:val="00D705E8"/>
    <w:rsid w:val="00D70ABF"/>
    <w:rsid w:val="00D71785"/>
    <w:rsid w:val="00D71E0E"/>
    <w:rsid w:val="00D71F35"/>
    <w:rsid w:val="00D723C0"/>
    <w:rsid w:val="00D72420"/>
    <w:rsid w:val="00D73430"/>
    <w:rsid w:val="00D73EB7"/>
    <w:rsid w:val="00D73EDF"/>
    <w:rsid w:val="00D7536E"/>
    <w:rsid w:val="00D75F30"/>
    <w:rsid w:val="00D7638D"/>
    <w:rsid w:val="00D7659A"/>
    <w:rsid w:val="00D76777"/>
    <w:rsid w:val="00D7761F"/>
    <w:rsid w:val="00D77B11"/>
    <w:rsid w:val="00D80274"/>
    <w:rsid w:val="00D80675"/>
    <w:rsid w:val="00D80716"/>
    <w:rsid w:val="00D8149C"/>
    <w:rsid w:val="00D81D38"/>
    <w:rsid w:val="00D820C7"/>
    <w:rsid w:val="00D82617"/>
    <w:rsid w:val="00D82E38"/>
    <w:rsid w:val="00D83143"/>
    <w:rsid w:val="00D83594"/>
    <w:rsid w:val="00D837D9"/>
    <w:rsid w:val="00D8397C"/>
    <w:rsid w:val="00D84679"/>
    <w:rsid w:val="00D84AAB"/>
    <w:rsid w:val="00D85869"/>
    <w:rsid w:val="00D8600E"/>
    <w:rsid w:val="00D863E3"/>
    <w:rsid w:val="00D86433"/>
    <w:rsid w:val="00D8663C"/>
    <w:rsid w:val="00D873AD"/>
    <w:rsid w:val="00D87669"/>
    <w:rsid w:val="00D879A8"/>
    <w:rsid w:val="00D91973"/>
    <w:rsid w:val="00D92208"/>
    <w:rsid w:val="00D9222A"/>
    <w:rsid w:val="00D931C3"/>
    <w:rsid w:val="00D93598"/>
    <w:rsid w:val="00D93BE5"/>
    <w:rsid w:val="00D9473C"/>
    <w:rsid w:val="00D952FF"/>
    <w:rsid w:val="00D957E0"/>
    <w:rsid w:val="00D963AD"/>
    <w:rsid w:val="00D97469"/>
    <w:rsid w:val="00D978D0"/>
    <w:rsid w:val="00DA0540"/>
    <w:rsid w:val="00DA11F2"/>
    <w:rsid w:val="00DA122F"/>
    <w:rsid w:val="00DA16D1"/>
    <w:rsid w:val="00DA23E4"/>
    <w:rsid w:val="00DA2A79"/>
    <w:rsid w:val="00DA2B1A"/>
    <w:rsid w:val="00DA338E"/>
    <w:rsid w:val="00DA3559"/>
    <w:rsid w:val="00DA382B"/>
    <w:rsid w:val="00DA3846"/>
    <w:rsid w:val="00DA3F68"/>
    <w:rsid w:val="00DA4290"/>
    <w:rsid w:val="00DA434C"/>
    <w:rsid w:val="00DA44F9"/>
    <w:rsid w:val="00DA4658"/>
    <w:rsid w:val="00DA4DA7"/>
    <w:rsid w:val="00DA537B"/>
    <w:rsid w:val="00DA552F"/>
    <w:rsid w:val="00DA57A3"/>
    <w:rsid w:val="00DA5B4A"/>
    <w:rsid w:val="00DA5EB5"/>
    <w:rsid w:val="00DA6016"/>
    <w:rsid w:val="00DA651D"/>
    <w:rsid w:val="00DA7629"/>
    <w:rsid w:val="00DA7FBA"/>
    <w:rsid w:val="00DB0452"/>
    <w:rsid w:val="00DB10DB"/>
    <w:rsid w:val="00DB303C"/>
    <w:rsid w:val="00DB355A"/>
    <w:rsid w:val="00DB3D6A"/>
    <w:rsid w:val="00DB472F"/>
    <w:rsid w:val="00DB4F92"/>
    <w:rsid w:val="00DB53D8"/>
    <w:rsid w:val="00DB5689"/>
    <w:rsid w:val="00DB5B21"/>
    <w:rsid w:val="00DB6609"/>
    <w:rsid w:val="00DB6D24"/>
    <w:rsid w:val="00DC02F2"/>
    <w:rsid w:val="00DC05FB"/>
    <w:rsid w:val="00DC07F6"/>
    <w:rsid w:val="00DC0A1F"/>
    <w:rsid w:val="00DC0ACA"/>
    <w:rsid w:val="00DC0C6F"/>
    <w:rsid w:val="00DC0D61"/>
    <w:rsid w:val="00DC11AA"/>
    <w:rsid w:val="00DC199B"/>
    <w:rsid w:val="00DC3088"/>
    <w:rsid w:val="00DC3886"/>
    <w:rsid w:val="00DC4378"/>
    <w:rsid w:val="00DC4962"/>
    <w:rsid w:val="00DC4AF6"/>
    <w:rsid w:val="00DC5F28"/>
    <w:rsid w:val="00DC645F"/>
    <w:rsid w:val="00DC7353"/>
    <w:rsid w:val="00DC74E2"/>
    <w:rsid w:val="00DC75B6"/>
    <w:rsid w:val="00DC7686"/>
    <w:rsid w:val="00DD0169"/>
    <w:rsid w:val="00DD0D8F"/>
    <w:rsid w:val="00DD1E20"/>
    <w:rsid w:val="00DD1E9D"/>
    <w:rsid w:val="00DD25F8"/>
    <w:rsid w:val="00DD2747"/>
    <w:rsid w:val="00DD2AD8"/>
    <w:rsid w:val="00DD3D53"/>
    <w:rsid w:val="00DD3DD2"/>
    <w:rsid w:val="00DD505C"/>
    <w:rsid w:val="00DD62CB"/>
    <w:rsid w:val="00DD6360"/>
    <w:rsid w:val="00DD649B"/>
    <w:rsid w:val="00DD6536"/>
    <w:rsid w:val="00DE0AC0"/>
    <w:rsid w:val="00DE110B"/>
    <w:rsid w:val="00DE1763"/>
    <w:rsid w:val="00DE2079"/>
    <w:rsid w:val="00DE2900"/>
    <w:rsid w:val="00DE32A4"/>
    <w:rsid w:val="00DE40C8"/>
    <w:rsid w:val="00DE476D"/>
    <w:rsid w:val="00DE4C62"/>
    <w:rsid w:val="00DE4F3E"/>
    <w:rsid w:val="00DE5248"/>
    <w:rsid w:val="00DE587A"/>
    <w:rsid w:val="00DE5919"/>
    <w:rsid w:val="00DE5DD1"/>
    <w:rsid w:val="00DE714F"/>
    <w:rsid w:val="00DF0607"/>
    <w:rsid w:val="00DF0BF8"/>
    <w:rsid w:val="00DF0F6B"/>
    <w:rsid w:val="00DF166B"/>
    <w:rsid w:val="00DF1B64"/>
    <w:rsid w:val="00DF1E8B"/>
    <w:rsid w:val="00DF23FB"/>
    <w:rsid w:val="00DF2691"/>
    <w:rsid w:val="00DF2B16"/>
    <w:rsid w:val="00DF2C16"/>
    <w:rsid w:val="00DF2D1A"/>
    <w:rsid w:val="00DF32B2"/>
    <w:rsid w:val="00DF3554"/>
    <w:rsid w:val="00DF3781"/>
    <w:rsid w:val="00DF40A3"/>
    <w:rsid w:val="00DF4A53"/>
    <w:rsid w:val="00DF5672"/>
    <w:rsid w:val="00DF5A3A"/>
    <w:rsid w:val="00DF606A"/>
    <w:rsid w:val="00DF76AD"/>
    <w:rsid w:val="00E00148"/>
    <w:rsid w:val="00E008F8"/>
    <w:rsid w:val="00E0163C"/>
    <w:rsid w:val="00E017E1"/>
    <w:rsid w:val="00E0202E"/>
    <w:rsid w:val="00E02C07"/>
    <w:rsid w:val="00E03DA9"/>
    <w:rsid w:val="00E03E05"/>
    <w:rsid w:val="00E0447A"/>
    <w:rsid w:val="00E04CCE"/>
    <w:rsid w:val="00E05403"/>
    <w:rsid w:val="00E05A39"/>
    <w:rsid w:val="00E05AA3"/>
    <w:rsid w:val="00E06E2C"/>
    <w:rsid w:val="00E06EB7"/>
    <w:rsid w:val="00E106E2"/>
    <w:rsid w:val="00E11663"/>
    <w:rsid w:val="00E14198"/>
    <w:rsid w:val="00E14A55"/>
    <w:rsid w:val="00E14B72"/>
    <w:rsid w:val="00E15695"/>
    <w:rsid w:val="00E160D7"/>
    <w:rsid w:val="00E16B16"/>
    <w:rsid w:val="00E16D0F"/>
    <w:rsid w:val="00E17695"/>
    <w:rsid w:val="00E20470"/>
    <w:rsid w:val="00E205F6"/>
    <w:rsid w:val="00E207F8"/>
    <w:rsid w:val="00E219D5"/>
    <w:rsid w:val="00E21CA2"/>
    <w:rsid w:val="00E21E5C"/>
    <w:rsid w:val="00E220C4"/>
    <w:rsid w:val="00E23528"/>
    <w:rsid w:val="00E236D8"/>
    <w:rsid w:val="00E242A8"/>
    <w:rsid w:val="00E2544D"/>
    <w:rsid w:val="00E25756"/>
    <w:rsid w:val="00E25A2C"/>
    <w:rsid w:val="00E25DB1"/>
    <w:rsid w:val="00E266B2"/>
    <w:rsid w:val="00E26847"/>
    <w:rsid w:val="00E26C2D"/>
    <w:rsid w:val="00E30135"/>
    <w:rsid w:val="00E3090E"/>
    <w:rsid w:val="00E30ADE"/>
    <w:rsid w:val="00E30D32"/>
    <w:rsid w:val="00E31021"/>
    <w:rsid w:val="00E31FFE"/>
    <w:rsid w:val="00E322FB"/>
    <w:rsid w:val="00E326BA"/>
    <w:rsid w:val="00E32B5E"/>
    <w:rsid w:val="00E339F2"/>
    <w:rsid w:val="00E33BAA"/>
    <w:rsid w:val="00E3455C"/>
    <w:rsid w:val="00E34B58"/>
    <w:rsid w:val="00E34B88"/>
    <w:rsid w:val="00E354F9"/>
    <w:rsid w:val="00E3630E"/>
    <w:rsid w:val="00E36757"/>
    <w:rsid w:val="00E369E4"/>
    <w:rsid w:val="00E3785F"/>
    <w:rsid w:val="00E37B5B"/>
    <w:rsid w:val="00E406BB"/>
    <w:rsid w:val="00E40722"/>
    <w:rsid w:val="00E40D37"/>
    <w:rsid w:val="00E42010"/>
    <w:rsid w:val="00E42546"/>
    <w:rsid w:val="00E4283F"/>
    <w:rsid w:val="00E428BD"/>
    <w:rsid w:val="00E43195"/>
    <w:rsid w:val="00E431F1"/>
    <w:rsid w:val="00E43389"/>
    <w:rsid w:val="00E437EB"/>
    <w:rsid w:val="00E446DC"/>
    <w:rsid w:val="00E44DD1"/>
    <w:rsid w:val="00E45187"/>
    <w:rsid w:val="00E45580"/>
    <w:rsid w:val="00E45640"/>
    <w:rsid w:val="00E47647"/>
    <w:rsid w:val="00E47FE3"/>
    <w:rsid w:val="00E5031C"/>
    <w:rsid w:val="00E5082F"/>
    <w:rsid w:val="00E509D9"/>
    <w:rsid w:val="00E50E41"/>
    <w:rsid w:val="00E511CF"/>
    <w:rsid w:val="00E51498"/>
    <w:rsid w:val="00E51754"/>
    <w:rsid w:val="00E51D6D"/>
    <w:rsid w:val="00E51DD2"/>
    <w:rsid w:val="00E52196"/>
    <w:rsid w:val="00E527C5"/>
    <w:rsid w:val="00E52A9B"/>
    <w:rsid w:val="00E54617"/>
    <w:rsid w:val="00E55AAA"/>
    <w:rsid w:val="00E563FD"/>
    <w:rsid w:val="00E56710"/>
    <w:rsid w:val="00E56FD5"/>
    <w:rsid w:val="00E60003"/>
    <w:rsid w:val="00E6037C"/>
    <w:rsid w:val="00E6066A"/>
    <w:rsid w:val="00E6135C"/>
    <w:rsid w:val="00E62ACA"/>
    <w:rsid w:val="00E62DC3"/>
    <w:rsid w:val="00E62E58"/>
    <w:rsid w:val="00E6374A"/>
    <w:rsid w:val="00E63C79"/>
    <w:rsid w:val="00E63DD7"/>
    <w:rsid w:val="00E649D5"/>
    <w:rsid w:val="00E64A48"/>
    <w:rsid w:val="00E64FF1"/>
    <w:rsid w:val="00E65C3C"/>
    <w:rsid w:val="00E65F7E"/>
    <w:rsid w:val="00E6600F"/>
    <w:rsid w:val="00E66108"/>
    <w:rsid w:val="00E67484"/>
    <w:rsid w:val="00E67605"/>
    <w:rsid w:val="00E67BC7"/>
    <w:rsid w:val="00E67C68"/>
    <w:rsid w:val="00E70E54"/>
    <w:rsid w:val="00E70F74"/>
    <w:rsid w:val="00E70F83"/>
    <w:rsid w:val="00E71FAF"/>
    <w:rsid w:val="00E71FB2"/>
    <w:rsid w:val="00E732F8"/>
    <w:rsid w:val="00E73ED0"/>
    <w:rsid w:val="00E74A4C"/>
    <w:rsid w:val="00E74D82"/>
    <w:rsid w:val="00E74FFE"/>
    <w:rsid w:val="00E75C6D"/>
    <w:rsid w:val="00E76209"/>
    <w:rsid w:val="00E7624E"/>
    <w:rsid w:val="00E772B5"/>
    <w:rsid w:val="00E772D0"/>
    <w:rsid w:val="00E800A7"/>
    <w:rsid w:val="00E8024F"/>
    <w:rsid w:val="00E80F17"/>
    <w:rsid w:val="00E8105D"/>
    <w:rsid w:val="00E83803"/>
    <w:rsid w:val="00E838B7"/>
    <w:rsid w:val="00E8412A"/>
    <w:rsid w:val="00E84217"/>
    <w:rsid w:val="00E8442D"/>
    <w:rsid w:val="00E85376"/>
    <w:rsid w:val="00E85390"/>
    <w:rsid w:val="00E85988"/>
    <w:rsid w:val="00E85A67"/>
    <w:rsid w:val="00E85B6F"/>
    <w:rsid w:val="00E85EB9"/>
    <w:rsid w:val="00E87944"/>
    <w:rsid w:val="00E87C08"/>
    <w:rsid w:val="00E9073C"/>
    <w:rsid w:val="00E9100B"/>
    <w:rsid w:val="00E92109"/>
    <w:rsid w:val="00E9245A"/>
    <w:rsid w:val="00E926DC"/>
    <w:rsid w:val="00E94FF2"/>
    <w:rsid w:val="00E951AA"/>
    <w:rsid w:val="00E9569B"/>
    <w:rsid w:val="00E959C4"/>
    <w:rsid w:val="00E95B27"/>
    <w:rsid w:val="00E9660F"/>
    <w:rsid w:val="00E96680"/>
    <w:rsid w:val="00E967C6"/>
    <w:rsid w:val="00E97006"/>
    <w:rsid w:val="00E9702B"/>
    <w:rsid w:val="00E97A45"/>
    <w:rsid w:val="00EA020A"/>
    <w:rsid w:val="00EA033E"/>
    <w:rsid w:val="00EA0683"/>
    <w:rsid w:val="00EA0880"/>
    <w:rsid w:val="00EA11B9"/>
    <w:rsid w:val="00EA13E2"/>
    <w:rsid w:val="00EA1BCB"/>
    <w:rsid w:val="00EA1C4B"/>
    <w:rsid w:val="00EA1FCD"/>
    <w:rsid w:val="00EA2159"/>
    <w:rsid w:val="00EA26AA"/>
    <w:rsid w:val="00EA2D4F"/>
    <w:rsid w:val="00EA36DF"/>
    <w:rsid w:val="00EA3A37"/>
    <w:rsid w:val="00EA3A7C"/>
    <w:rsid w:val="00EA4AC2"/>
    <w:rsid w:val="00EA4D36"/>
    <w:rsid w:val="00EA524D"/>
    <w:rsid w:val="00EA5A89"/>
    <w:rsid w:val="00EA6006"/>
    <w:rsid w:val="00EA644D"/>
    <w:rsid w:val="00EA6FA7"/>
    <w:rsid w:val="00EA79BA"/>
    <w:rsid w:val="00EA79F6"/>
    <w:rsid w:val="00EB068C"/>
    <w:rsid w:val="00EB07D0"/>
    <w:rsid w:val="00EB0B9B"/>
    <w:rsid w:val="00EB12EB"/>
    <w:rsid w:val="00EB13EA"/>
    <w:rsid w:val="00EB191D"/>
    <w:rsid w:val="00EB1FB3"/>
    <w:rsid w:val="00EB338B"/>
    <w:rsid w:val="00EB34BF"/>
    <w:rsid w:val="00EB4360"/>
    <w:rsid w:val="00EB4C0E"/>
    <w:rsid w:val="00EB514E"/>
    <w:rsid w:val="00EB52A6"/>
    <w:rsid w:val="00EB5B06"/>
    <w:rsid w:val="00EB5F85"/>
    <w:rsid w:val="00EB69D5"/>
    <w:rsid w:val="00EB6CAF"/>
    <w:rsid w:val="00EB722E"/>
    <w:rsid w:val="00EB7C4A"/>
    <w:rsid w:val="00EB7D4C"/>
    <w:rsid w:val="00EC0559"/>
    <w:rsid w:val="00EC0BEA"/>
    <w:rsid w:val="00EC1211"/>
    <w:rsid w:val="00EC1D85"/>
    <w:rsid w:val="00EC1DE7"/>
    <w:rsid w:val="00EC20DA"/>
    <w:rsid w:val="00EC239D"/>
    <w:rsid w:val="00EC331A"/>
    <w:rsid w:val="00EC3E91"/>
    <w:rsid w:val="00EC3FD3"/>
    <w:rsid w:val="00EC466B"/>
    <w:rsid w:val="00EC4CC6"/>
    <w:rsid w:val="00EC4CEA"/>
    <w:rsid w:val="00EC4DB3"/>
    <w:rsid w:val="00EC5593"/>
    <w:rsid w:val="00EC75C7"/>
    <w:rsid w:val="00EC772D"/>
    <w:rsid w:val="00EC7CB8"/>
    <w:rsid w:val="00EC7F69"/>
    <w:rsid w:val="00ED0C7C"/>
    <w:rsid w:val="00ED2171"/>
    <w:rsid w:val="00ED2751"/>
    <w:rsid w:val="00ED3590"/>
    <w:rsid w:val="00ED3AB4"/>
    <w:rsid w:val="00ED57B5"/>
    <w:rsid w:val="00ED66DE"/>
    <w:rsid w:val="00EE0B9D"/>
    <w:rsid w:val="00EE0C6C"/>
    <w:rsid w:val="00EE158A"/>
    <w:rsid w:val="00EE22DF"/>
    <w:rsid w:val="00EE2B44"/>
    <w:rsid w:val="00EE2D5B"/>
    <w:rsid w:val="00EE2F4D"/>
    <w:rsid w:val="00EE4EEA"/>
    <w:rsid w:val="00EE55D8"/>
    <w:rsid w:val="00EE5691"/>
    <w:rsid w:val="00EE5834"/>
    <w:rsid w:val="00EE59C6"/>
    <w:rsid w:val="00EE6630"/>
    <w:rsid w:val="00EE6A0D"/>
    <w:rsid w:val="00EE7731"/>
    <w:rsid w:val="00EE7D2F"/>
    <w:rsid w:val="00EF02DE"/>
    <w:rsid w:val="00EF123B"/>
    <w:rsid w:val="00EF1CE0"/>
    <w:rsid w:val="00EF28E0"/>
    <w:rsid w:val="00EF2C16"/>
    <w:rsid w:val="00EF3862"/>
    <w:rsid w:val="00EF41A8"/>
    <w:rsid w:val="00EF46A3"/>
    <w:rsid w:val="00EF4893"/>
    <w:rsid w:val="00EF4B37"/>
    <w:rsid w:val="00EF4C46"/>
    <w:rsid w:val="00EF526E"/>
    <w:rsid w:val="00EF5A3A"/>
    <w:rsid w:val="00EF5B7A"/>
    <w:rsid w:val="00EF6103"/>
    <w:rsid w:val="00EF619B"/>
    <w:rsid w:val="00EF6987"/>
    <w:rsid w:val="00EF6BFC"/>
    <w:rsid w:val="00EF6D82"/>
    <w:rsid w:val="00EF7242"/>
    <w:rsid w:val="00EF7517"/>
    <w:rsid w:val="00EF7AF4"/>
    <w:rsid w:val="00EF7C73"/>
    <w:rsid w:val="00EF7E7A"/>
    <w:rsid w:val="00F0033B"/>
    <w:rsid w:val="00F00CDF"/>
    <w:rsid w:val="00F01124"/>
    <w:rsid w:val="00F01417"/>
    <w:rsid w:val="00F017DF"/>
    <w:rsid w:val="00F01B03"/>
    <w:rsid w:val="00F01F2E"/>
    <w:rsid w:val="00F02A2D"/>
    <w:rsid w:val="00F02DFC"/>
    <w:rsid w:val="00F02F77"/>
    <w:rsid w:val="00F03327"/>
    <w:rsid w:val="00F033B2"/>
    <w:rsid w:val="00F03B40"/>
    <w:rsid w:val="00F04363"/>
    <w:rsid w:val="00F0446E"/>
    <w:rsid w:val="00F045A5"/>
    <w:rsid w:val="00F060F3"/>
    <w:rsid w:val="00F06339"/>
    <w:rsid w:val="00F10467"/>
    <w:rsid w:val="00F104A5"/>
    <w:rsid w:val="00F111B1"/>
    <w:rsid w:val="00F1166A"/>
    <w:rsid w:val="00F1298F"/>
    <w:rsid w:val="00F13A55"/>
    <w:rsid w:val="00F13C0A"/>
    <w:rsid w:val="00F1460E"/>
    <w:rsid w:val="00F14BE3"/>
    <w:rsid w:val="00F14DA0"/>
    <w:rsid w:val="00F15050"/>
    <w:rsid w:val="00F1572A"/>
    <w:rsid w:val="00F1583E"/>
    <w:rsid w:val="00F16460"/>
    <w:rsid w:val="00F165FB"/>
    <w:rsid w:val="00F171A8"/>
    <w:rsid w:val="00F17C9B"/>
    <w:rsid w:val="00F209B6"/>
    <w:rsid w:val="00F20FE4"/>
    <w:rsid w:val="00F2162E"/>
    <w:rsid w:val="00F22067"/>
    <w:rsid w:val="00F22DEC"/>
    <w:rsid w:val="00F23672"/>
    <w:rsid w:val="00F24FE7"/>
    <w:rsid w:val="00F25300"/>
    <w:rsid w:val="00F261F7"/>
    <w:rsid w:val="00F266F6"/>
    <w:rsid w:val="00F302BE"/>
    <w:rsid w:val="00F308BC"/>
    <w:rsid w:val="00F30A12"/>
    <w:rsid w:val="00F30D1F"/>
    <w:rsid w:val="00F30D61"/>
    <w:rsid w:val="00F310F8"/>
    <w:rsid w:val="00F31799"/>
    <w:rsid w:val="00F317B3"/>
    <w:rsid w:val="00F31AE4"/>
    <w:rsid w:val="00F32E35"/>
    <w:rsid w:val="00F336CF"/>
    <w:rsid w:val="00F3378B"/>
    <w:rsid w:val="00F338B7"/>
    <w:rsid w:val="00F33FB2"/>
    <w:rsid w:val="00F345D6"/>
    <w:rsid w:val="00F352FD"/>
    <w:rsid w:val="00F35381"/>
    <w:rsid w:val="00F35877"/>
    <w:rsid w:val="00F35A9E"/>
    <w:rsid w:val="00F36152"/>
    <w:rsid w:val="00F365CF"/>
    <w:rsid w:val="00F36A2A"/>
    <w:rsid w:val="00F36D02"/>
    <w:rsid w:val="00F37191"/>
    <w:rsid w:val="00F3728B"/>
    <w:rsid w:val="00F376BD"/>
    <w:rsid w:val="00F37EAB"/>
    <w:rsid w:val="00F40379"/>
    <w:rsid w:val="00F403A2"/>
    <w:rsid w:val="00F40640"/>
    <w:rsid w:val="00F4068D"/>
    <w:rsid w:val="00F41453"/>
    <w:rsid w:val="00F42B5D"/>
    <w:rsid w:val="00F43EBA"/>
    <w:rsid w:val="00F44114"/>
    <w:rsid w:val="00F4469D"/>
    <w:rsid w:val="00F44F01"/>
    <w:rsid w:val="00F44F74"/>
    <w:rsid w:val="00F457F8"/>
    <w:rsid w:val="00F457FF"/>
    <w:rsid w:val="00F47821"/>
    <w:rsid w:val="00F478B4"/>
    <w:rsid w:val="00F47BB3"/>
    <w:rsid w:val="00F47CE8"/>
    <w:rsid w:val="00F50274"/>
    <w:rsid w:val="00F50CA7"/>
    <w:rsid w:val="00F512A4"/>
    <w:rsid w:val="00F5185F"/>
    <w:rsid w:val="00F51996"/>
    <w:rsid w:val="00F528DC"/>
    <w:rsid w:val="00F536C7"/>
    <w:rsid w:val="00F53B7D"/>
    <w:rsid w:val="00F53CFF"/>
    <w:rsid w:val="00F5421A"/>
    <w:rsid w:val="00F5495B"/>
    <w:rsid w:val="00F54FF2"/>
    <w:rsid w:val="00F55A64"/>
    <w:rsid w:val="00F55C15"/>
    <w:rsid w:val="00F55C2B"/>
    <w:rsid w:val="00F56C5B"/>
    <w:rsid w:val="00F56D48"/>
    <w:rsid w:val="00F5726F"/>
    <w:rsid w:val="00F57D5B"/>
    <w:rsid w:val="00F60398"/>
    <w:rsid w:val="00F61F4E"/>
    <w:rsid w:val="00F62167"/>
    <w:rsid w:val="00F62579"/>
    <w:rsid w:val="00F62759"/>
    <w:rsid w:val="00F62A8A"/>
    <w:rsid w:val="00F63974"/>
    <w:rsid w:val="00F642A6"/>
    <w:rsid w:val="00F64BAD"/>
    <w:rsid w:val="00F6574C"/>
    <w:rsid w:val="00F6600E"/>
    <w:rsid w:val="00F66E4D"/>
    <w:rsid w:val="00F6700A"/>
    <w:rsid w:val="00F6799B"/>
    <w:rsid w:val="00F67BED"/>
    <w:rsid w:val="00F71B91"/>
    <w:rsid w:val="00F724FD"/>
    <w:rsid w:val="00F72B5B"/>
    <w:rsid w:val="00F73422"/>
    <w:rsid w:val="00F73F4C"/>
    <w:rsid w:val="00F74E63"/>
    <w:rsid w:val="00F75057"/>
    <w:rsid w:val="00F7568E"/>
    <w:rsid w:val="00F760A9"/>
    <w:rsid w:val="00F77619"/>
    <w:rsid w:val="00F778E3"/>
    <w:rsid w:val="00F80882"/>
    <w:rsid w:val="00F81391"/>
    <w:rsid w:val="00F815A8"/>
    <w:rsid w:val="00F83F4E"/>
    <w:rsid w:val="00F84AC1"/>
    <w:rsid w:val="00F856D4"/>
    <w:rsid w:val="00F85AE2"/>
    <w:rsid w:val="00F8634D"/>
    <w:rsid w:val="00F866B0"/>
    <w:rsid w:val="00F87175"/>
    <w:rsid w:val="00F876F8"/>
    <w:rsid w:val="00F87A3D"/>
    <w:rsid w:val="00F87FD7"/>
    <w:rsid w:val="00F90DE0"/>
    <w:rsid w:val="00F90DEA"/>
    <w:rsid w:val="00F9186A"/>
    <w:rsid w:val="00F9194E"/>
    <w:rsid w:val="00F92B7F"/>
    <w:rsid w:val="00F93D3B"/>
    <w:rsid w:val="00F93F2D"/>
    <w:rsid w:val="00F95516"/>
    <w:rsid w:val="00F95AE5"/>
    <w:rsid w:val="00F9600F"/>
    <w:rsid w:val="00F96D47"/>
    <w:rsid w:val="00F9740A"/>
    <w:rsid w:val="00F9766E"/>
    <w:rsid w:val="00FA0576"/>
    <w:rsid w:val="00FA1576"/>
    <w:rsid w:val="00FA1AE7"/>
    <w:rsid w:val="00FA1CC5"/>
    <w:rsid w:val="00FA1DAB"/>
    <w:rsid w:val="00FA24AF"/>
    <w:rsid w:val="00FA4497"/>
    <w:rsid w:val="00FA5A95"/>
    <w:rsid w:val="00FA5E31"/>
    <w:rsid w:val="00FA6A00"/>
    <w:rsid w:val="00FA7785"/>
    <w:rsid w:val="00FA7B1E"/>
    <w:rsid w:val="00FB03FB"/>
    <w:rsid w:val="00FB0B1E"/>
    <w:rsid w:val="00FB1886"/>
    <w:rsid w:val="00FB1B12"/>
    <w:rsid w:val="00FB27B6"/>
    <w:rsid w:val="00FB2F7A"/>
    <w:rsid w:val="00FB3087"/>
    <w:rsid w:val="00FB3106"/>
    <w:rsid w:val="00FB36C6"/>
    <w:rsid w:val="00FB4B5C"/>
    <w:rsid w:val="00FB7C6B"/>
    <w:rsid w:val="00FC03EE"/>
    <w:rsid w:val="00FC1354"/>
    <w:rsid w:val="00FC1650"/>
    <w:rsid w:val="00FC1FC3"/>
    <w:rsid w:val="00FC20DF"/>
    <w:rsid w:val="00FC312C"/>
    <w:rsid w:val="00FC3710"/>
    <w:rsid w:val="00FC3807"/>
    <w:rsid w:val="00FC40FC"/>
    <w:rsid w:val="00FC43AE"/>
    <w:rsid w:val="00FC45E0"/>
    <w:rsid w:val="00FC4A48"/>
    <w:rsid w:val="00FC4DBF"/>
    <w:rsid w:val="00FC4F97"/>
    <w:rsid w:val="00FC5318"/>
    <w:rsid w:val="00FC6431"/>
    <w:rsid w:val="00FC6998"/>
    <w:rsid w:val="00FC6A7E"/>
    <w:rsid w:val="00FC7152"/>
    <w:rsid w:val="00FC72AD"/>
    <w:rsid w:val="00FD062D"/>
    <w:rsid w:val="00FD0B2B"/>
    <w:rsid w:val="00FD1204"/>
    <w:rsid w:val="00FD1DD7"/>
    <w:rsid w:val="00FD2447"/>
    <w:rsid w:val="00FD2767"/>
    <w:rsid w:val="00FD3914"/>
    <w:rsid w:val="00FD3B95"/>
    <w:rsid w:val="00FD4C3C"/>
    <w:rsid w:val="00FD50A7"/>
    <w:rsid w:val="00FD52BF"/>
    <w:rsid w:val="00FD5C9A"/>
    <w:rsid w:val="00FD5F47"/>
    <w:rsid w:val="00FD6E65"/>
    <w:rsid w:val="00FD7205"/>
    <w:rsid w:val="00FD76F0"/>
    <w:rsid w:val="00FE034D"/>
    <w:rsid w:val="00FE0530"/>
    <w:rsid w:val="00FE0B7F"/>
    <w:rsid w:val="00FE1BE5"/>
    <w:rsid w:val="00FE2184"/>
    <w:rsid w:val="00FE2726"/>
    <w:rsid w:val="00FE29CF"/>
    <w:rsid w:val="00FE38E3"/>
    <w:rsid w:val="00FE4469"/>
    <w:rsid w:val="00FE4551"/>
    <w:rsid w:val="00FE476B"/>
    <w:rsid w:val="00FE5746"/>
    <w:rsid w:val="00FE6776"/>
    <w:rsid w:val="00FE6EE6"/>
    <w:rsid w:val="00FE73F1"/>
    <w:rsid w:val="00FE79BC"/>
    <w:rsid w:val="00FE7C7C"/>
    <w:rsid w:val="00FE7DEA"/>
    <w:rsid w:val="00FE7EBF"/>
    <w:rsid w:val="00FF1767"/>
    <w:rsid w:val="00FF18CE"/>
    <w:rsid w:val="00FF1E0F"/>
    <w:rsid w:val="00FF2089"/>
    <w:rsid w:val="00FF26EA"/>
    <w:rsid w:val="00FF3625"/>
    <w:rsid w:val="00FF37F6"/>
    <w:rsid w:val="00FF38E8"/>
    <w:rsid w:val="00FF473A"/>
    <w:rsid w:val="00FF505A"/>
    <w:rsid w:val="00FF5237"/>
    <w:rsid w:val="00FF56C0"/>
    <w:rsid w:val="00FF5B7D"/>
    <w:rsid w:val="00FF61A7"/>
    <w:rsid w:val="00FF6212"/>
    <w:rsid w:val="00FF6886"/>
    <w:rsid w:val="00FF6FC4"/>
    <w:rsid w:val="00FF7363"/>
    <w:rsid w:val="00FF7A9B"/>
    <w:rsid w:val="00FF7FAC"/>
    <w:rsid w:val="0100B62E"/>
    <w:rsid w:val="01297930"/>
    <w:rsid w:val="0139E590"/>
    <w:rsid w:val="0141A56E"/>
    <w:rsid w:val="01596C0A"/>
    <w:rsid w:val="016D1B43"/>
    <w:rsid w:val="01D2346B"/>
    <w:rsid w:val="01D2B58E"/>
    <w:rsid w:val="01D8D921"/>
    <w:rsid w:val="01F2828D"/>
    <w:rsid w:val="02C18088"/>
    <w:rsid w:val="02FFE7B7"/>
    <w:rsid w:val="030A7935"/>
    <w:rsid w:val="033F04A1"/>
    <w:rsid w:val="036B92E4"/>
    <w:rsid w:val="036C8F00"/>
    <w:rsid w:val="036E3EAB"/>
    <w:rsid w:val="03752058"/>
    <w:rsid w:val="0382AF7F"/>
    <w:rsid w:val="03E873D0"/>
    <w:rsid w:val="03FAA505"/>
    <w:rsid w:val="0408E190"/>
    <w:rsid w:val="0433B7C9"/>
    <w:rsid w:val="044E3417"/>
    <w:rsid w:val="0479E992"/>
    <w:rsid w:val="04C4C7E9"/>
    <w:rsid w:val="04FF4408"/>
    <w:rsid w:val="05050387"/>
    <w:rsid w:val="050E9C4E"/>
    <w:rsid w:val="0510F0B9"/>
    <w:rsid w:val="0522629C"/>
    <w:rsid w:val="05402C3B"/>
    <w:rsid w:val="05449E2D"/>
    <w:rsid w:val="05C864ED"/>
    <w:rsid w:val="05C87063"/>
    <w:rsid w:val="05EC1965"/>
    <w:rsid w:val="060D290B"/>
    <w:rsid w:val="062F9BEE"/>
    <w:rsid w:val="06E05D0F"/>
    <w:rsid w:val="06E3C88D"/>
    <w:rsid w:val="06EE4F66"/>
    <w:rsid w:val="07014F99"/>
    <w:rsid w:val="0723C82B"/>
    <w:rsid w:val="07259753"/>
    <w:rsid w:val="073A5B34"/>
    <w:rsid w:val="076043D7"/>
    <w:rsid w:val="0785734C"/>
    <w:rsid w:val="07B6DC7A"/>
    <w:rsid w:val="07B70D15"/>
    <w:rsid w:val="07E7B044"/>
    <w:rsid w:val="07F8EC53"/>
    <w:rsid w:val="080B6FB3"/>
    <w:rsid w:val="08217479"/>
    <w:rsid w:val="0848917B"/>
    <w:rsid w:val="087148B9"/>
    <w:rsid w:val="088DF975"/>
    <w:rsid w:val="088EC820"/>
    <w:rsid w:val="08B7EB0A"/>
    <w:rsid w:val="08C625F7"/>
    <w:rsid w:val="090A41E3"/>
    <w:rsid w:val="0919C1BE"/>
    <w:rsid w:val="092846B6"/>
    <w:rsid w:val="0939DA87"/>
    <w:rsid w:val="0957588A"/>
    <w:rsid w:val="09745440"/>
    <w:rsid w:val="097941D0"/>
    <w:rsid w:val="097BDFE4"/>
    <w:rsid w:val="09BDAEAA"/>
    <w:rsid w:val="09CB907D"/>
    <w:rsid w:val="09D5DAE8"/>
    <w:rsid w:val="09DC5D56"/>
    <w:rsid w:val="0A030B3B"/>
    <w:rsid w:val="0A0D191A"/>
    <w:rsid w:val="0A3E8CF7"/>
    <w:rsid w:val="0A83E113"/>
    <w:rsid w:val="0AA9EF09"/>
    <w:rsid w:val="0AB7717D"/>
    <w:rsid w:val="0ABAE9AD"/>
    <w:rsid w:val="0ABC797E"/>
    <w:rsid w:val="0AD64FC3"/>
    <w:rsid w:val="0B431075"/>
    <w:rsid w:val="0B51C9BF"/>
    <w:rsid w:val="0B658D13"/>
    <w:rsid w:val="0BA7025C"/>
    <w:rsid w:val="0BC4B5E1"/>
    <w:rsid w:val="0C0857F4"/>
    <w:rsid w:val="0C1EB0E5"/>
    <w:rsid w:val="0C2B347E"/>
    <w:rsid w:val="0C5F7AB5"/>
    <w:rsid w:val="0C7FC0C8"/>
    <w:rsid w:val="0C90A499"/>
    <w:rsid w:val="0CA73442"/>
    <w:rsid w:val="0CED648F"/>
    <w:rsid w:val="0CF3E15E"/>
    <w:rsid w:val="0D29C76F"/>
    <w:rsid w:val="0D3B4F5F"/>
    <w:rsid w:val="0D3C269B"/>
    <w:rsid w:val="0DA983D8"/>
    <w:rsid w:val="0DDA4152"/>
    <w:rsid w:val="0DE05B8B"/>
    <w:rsid w:val="0E0E93E7"/>
    <w:rsid w:val="0E6C8886"/>
    <w:rsid w:val="0EB68808"/>
    <w:rsid w:val="0EC4E778"/>
    <w:rsid w:val="0ED378A8"/>
    <w:rsid w:val="0EE8009C"/>
    <w:rsid w:val="0EF10C67"/>
    <w:rsid w:val="0F096E2D"/>
    <w:rsid w:val="0F15D7F4"/>
    <w:rsid w:val="0F1B0DAB"/>
    <w:rsid w:val="0F34E402"/>
    <w:rsid w:val="0F83834C"/>
    <w:rsid w:val="0FA23902"/>
    <w:rsid w:val="0FAAA40C"/>
    <w:rsid w:val="0FAB95F2"/>
    <w:rsid w:val="0FBA326F"/>
    <w:rsid w:val="100A3457"/>
    <w:rsid w:val="104ABD9B"/>
    <w:rsid w:val="1063A19E"/>
    <w:rsid w:val="10BD9CA2"/>
    <w:rsid w:val="10C4E452"/>
    <w:rsid w:val="10CC2206"/>
    <w:rsid w:val="10EBD4FE"/>
    <w:rsid w:val="10F6EA7D"/>
    <w:rsid w:val="110A5A0E"/>
    <w:rsid w:val="114DD5AA"/>
    <w:rsid w:val="117C0FE6"/>
    <w:rsid w:val="11940953"/>
    <w:rsid w:val="11B75534"/>
    <w:rsid w:val="11DD1FC9"/>
    <w:rsid w:val="122CFD3E"/>
    <w:rsid w:val="122FC581"/>
    <w:rsid w:val="128CF64A"/>
    <w:rsid w:val="12EFE6DD"/>
    <w:rsid w:val="133FC2F4"/>
    <w:rsid w:val="135C753B"/>
    <w:rsid w:val="13796F19"/>
    <w:rsid w:val="138FF5B2"/>
    <w:rsid w:val="1397B590"/>
    <w:rsid w:val="13BB0A1D"/>
    <w:rsid w:val="13F1731A"/>
    <w:rsid w:val="13FAEFED"/>
    <w:rsid w:val="14076044"/>
    <w:rsid w:val="1416EA4D"/>
    <w:rsid w:val="1466CD2E"/>
    <w:rsid w:val="148F6DCF"/>
    <w:rsid w:val="14935FE5"/>
    <w:rsid w:val="150662E9"/>
    <w:rsid w:val="158985E1"/>
    <w:rsid w:val="1593AB9B"/>
    <w:rsid w:val="15ADA6A3"/>
    <w:rsid w:val="15EBBD2A"/>
    <w:rsid w:val="16100B62"/>
    <w:rsid w:val="162FCCE7"/>
    <w:rsid w:val="1632C23F"/>
    <w:rsid w:val="16CCB249"/>
    <w:rsid w:val="16CEE34D"/>
    <w:rsid w:val="16F21367"/>
    <w:rsid w:val="171AFD79"/>
    <w:rsid w:val="172913DC"/>
    <w:rsid w:val="1733371A"/>
    <w:rsid w:val="174AFDB6"/>
    <w:rsid w:val="174B6358"/>
    <w:rsid w:val="17826EB9"/>
    <w:rsid w:val="1794DE75"/>
    <w:rsid w:val="17ADC9C9"/>
    <w:rsid w:val="1813162B"/>
    <w:rsid w:val="18219D38"/>
    <w:rsid w:val="189CE10B"/>
    <w:rsid w:val="18E6AAB4"/>
    <w:rsid w:val="18F4D45D"/>
    <w:rsid w:val="18F4E1C0"/>
    <w:rsid w:val="19180511"/>
    <w:rsid w:val="191BC509"/>
    <w:rsid w:val="1939CB4C"/>
    <w:rsid w:val="1948C28B"/>
    <w:rsid w:val="199F2ED3"/>
    <w:rsid w:val="19B292E9"/>
    <w:rsid w:val="19CC286B"/>
    <w:rsid w:val="19D9802A"/>
    <w:rsid w:val="19E37AAF"/>
    <w:rsid w:val="1A2C286E"/>
    <w:rsid w:val="1A489556"/>
    <w:rsid w:val="1A543253"/>
    <w:rsid w:val="1A60B49E"/>
    <w:rsid w:val="1A8D8C45"/>
    <w:rsid w:val="1AE1E720"/>
    <w:rsid w:val="1AFBB626"/>
    <w:rsid w:val="1B3CC314"/>
    <w:rsid w:val="1B56EC04"/>
    <w:rsid w:val="1B9BE2F3"/>
    <w:rsid w:val="1BA0236C"/>
    <w:rsid w:val="1BA06F1D"/>
    <w:rsid w:val="1BA945D7"/>
    <w:rsid w:val="1BAA1F58"/>
    <w:rsid w:val="1C0D3F95"/>
    <w:rsid w:val="1C16E6F5"/>
    <w:rsid w:val="1C1BD0C5"/>
    <w:rsid w:val="1C3C8A3B"/>
    <w:rsid w:val="1C76643C"/>
    <w:rsid w:val="1C785C7A"/>
    <w:rsid w:val="1CB7E9E9"/>
    <w:rsid w:val="1CC0CBA8"/>
    <w:rsid w:val="1CCF320F"/>
    <w:rsid w:val="1CD58D0A"/>
    <w:rsid w:val="1CF398F4"/>
    <w:rsid w:val="1CFB2218"/>
    <w:rsid w:val="1D2EB8FC"/>
    <w:rsid w:val="1D30C2E8"/>
    <w:rsid w:val="1D49A8C4"/>
    <w:rsid w:val="1D4E87B2"/>
    <w:rsid w:val="1D5AFDE3"/>
    <w:rsid w:val="1D6CBF1F"/>
    <w:rsid w:val="1DF750D1"/>
    <w:rsid w:val="1E08E2F5"/>
    <w:rsid w:val="1E2D3CB7"/>
    <w:rsid w:val="1E413A0D"/>
    <w:rsid w:val="1EC27440"/>
    <w:rsid w:val="1F0A99CC"/>
    <w:rsid w:val="1F1298D9"/>
    <w:rsid w:val="1F3630D6"/>
    <w:rsid w:val="1F43D8A5"/>
    <w:rsid w:val="1F739385"/>
    <w:rsid w:val="1F859DCE"/>
    <w:rsid w:val="1F92DAA2"/>
    <w:rsid w:val="1FBA8203"/>
    <w:rsid w:val="1FDCA37A"/>
    <w:rsid w:val="1FF2BB55"/>
    <w:rsid w:val="1FF49CE7"/>
    <w:rsid w:val="1FFC60A4"/>
    <w:rsid w:val="2008AC53"/>
    <w:rsid w:val="200CC925"/>
    <w:rsid w:val="2022D543"/>
    <w:rsid w:val="202DDB5D"/>
    <w:rsid w:val="204742D8"/>
    <w:rsid w:val="20699FCB"/>
    <w:rsid w:val="206BE0CA"/>
    <w:rsid w:val="2096F79D"/>
    <w:rsid w:val="20B48AC9"/>
    <w:rsid w:val="20D84DCF"/>
    <w:rsid w:val="20DBF0DB"/>
    <w:rsid w:val="21320DC8"/>
    <w:rsid w:val="21485929"/>
    <w:rsid w:val="215F8537"/>
    <w:rsid w:val="21A5DC7E"/>
    <w:rsid w:val="21D225D7"/>
    <w:rsid w:val="223082F9"/>
    <w:rsid w:val="226094A0"/>
    <w:rsid w:val="226D4FD6"/>
    <w:rsid w:val="22A31059"/>
    <w:rsid w:val="22B9E491"/>
    <w:rsid w:val="22C98F8E"/>
    <w:rsid w:val="22E81374"/>
    <w:rsid w:val="232A5155"/>
    <w:rsid w:val="23404CD2"/>
    <w:rsid w:val="23430CF4"/>
    <w:rsid w:val="2366CCF9"/>
    <w:rsid w:val="23901E71"/>
    <w:rsid w:val="2406B4AE"/>
    <w:rsid w:val="24092037"/>
    <w:rsid w:val="243A6B84"/>
    <w:rsid w:val="244CE836"/>
    <w:rsid w:val="247B8F37"/>
    <w:rsid w:val="24AB8211"/>
    <w:rsid w:val="24BF314A"/>
    <w:rsid w:val="25222D81"/>
    <w:rsid w:val="2524CB95"/>
    <w:rsid w:val="254F7793"/>
    <w:rsid w:val="25A4A1D9"/>
    <w:rsid w:val="25A4F098"/>
    <w:rsid w:val="25A9EDC6"/>
    <w:rsid w:val="25DBE648"/>
    <w:rsid w:val="26480BA8"/>
    <w:rsid w:val="266D2CB7"/>
    <w:rsid w:val="2673691B"/>
    <w:rsid w:val="26BDA8EB"/>
    <w:rsid w:val="26D433FE"/>
    <w:rsid w:val="26E933BE"/>
    <w:rsid w:val="26E99F41"/>
    <w:rsid w:val="26F592E8"/>
    <w:rsid w:val="271FB222"/>
    <w:rsid w:val="27322205"/>
    <w:rsid w:val="2785CDD0"/>
    <w:rsid w:val="279A5EE0"/>
    <w:rsid w:val="27BA77A9"/>
    <w:rsid w:val="27EE9B2A"/>
    <w:rsid w:val="27F350B0"/>
    <w:rsid w:val="2852C54E"/>
    <w:rsid w:val="28588D8A"/>
    <w:rsid w:val="2881EB01"/>
    <w:rsid w:val="28851B31"/>
    <w:rsid w:val="2896B434"/>
    <w:rsid w:val="28F38E84"/>
    <w:rsid w:val="29A1737A"/>
    <w:rsid w:val="29B574C0"/>
    <w:rsid w:val="29D01178"/>
    <w:rsid w:val="29D0544D"/>
    <w:rsid w:val="29F13108"/>
    <w:rsid w:val="2A1DE527"/>
    <w:rsid w:val="2A2020EC"/>
    <w:rsid w:val="2A295B5F"/>
    <w:rsid w:val="2A35DE94"/>
    <w:rsid w:val="2A4EB5E5"/>
    <w:rsid w:val="2AD3B59E"/>
    <w:rsid w:val="2AE8DA7C"/>
    <w:rsid w:val="2B738A80"/>
    <w:rsid w:val="2B9343CB"/>
    <w:rsid w:val="2BBF1E47"/>
    <w:rsid w:val="2BED28AE"/>
    <w:rsid w:val="2C10ADD1"/>
    <w:rsid w:val="2C48056E"/>
    <w:rsid w:val="2C528C47"/>
    <w:rsid w:val="2C64320F"/>
    <w:rsid w:val="2D27F0EF"/>
    <w:rsid w:val="2D3CF504"/>
    <w:rsid w:val="2D47B35D"/>
    <w:rsid w:val="2D4D6164"/>
    <w:rsid w:val="2D5B9EA9"/>
    <w:rsid w:val="2D7AD75A"/>
    <w:rsid w:val="2D809717"/>
    <w:rsid w:val="2DB015EE"/>
    <w:rsid w:val="2DC548DB"/>
    <w:rsid w:val="2E1361B5"/>
    <w:rsid w:val="2E1A4BE9"/>
    <w:rsid w:val="2E2F44F5"/>
    <w:rsid w:val="2E38971F"/>
    <w:rsid w:val="2E647FF9"/>
    <w:rsid w:val="2E659CDB"/>
    <w:rsid w:val="2E6E9793"/>
    <w:rsid w:val="2E79F821"/>
    <w:rsid w:val="2E7F617D"/>
    <w:rsid w:val="2E916737"/>
    <w:rsid w:val="2EBF0123"/>
    <w:rsid w:val="2ED43FBF"/>
    <w:rsid w:val="2EE9CE66"/>
    <w:rsid w:val="2F11F5BE"/>
    <w:rsid w:val="2F2582F3"/>
    <w:rsid w:val="2F337C54"/>
    <w:rsid w:val="2F7D96FB"/>
    <w:rsid w:val="2FC13370"/>
    <w:rsid w:val="2FCFDE91"/>
    <w:rsid w:val="301F17CE"/>
    <w:rsid w:val="30465BEE"/>
    <w:rsid w:val="30558F14"/>
    <w:rsid w:val="30C85C49"/>
    <w:rsid w:val="3144C216"/>
    <w:rsid w:val="314A9DD0"/>
    <w:rsid w:val="314D2534"/>
    <w:rsid w:val="31C6DCAC"/>
    <w:rsid w:val="31DBE0C1"/>
    <w:rsid w:val="3219C586"/>
    <w:rsid w:val="322C2A24"/>
    <w:rsid w:val="3235DBC5"/>
    <w:rsid w:val="325B8434"/>
    <w:rsid w:val="327D442F"/>
    <w:rsid w:val="3283080C"/>
    <w:rsid w:val="32E11757"/>
    <w:rsid w:val="32EC8F2B"/>
    <w:rsid w:val="3328F8E2"/>
    <w:rsid w:val="333A80D2"/>
    <w:rsid w:val="3361C9CB"/>
    <w:rsid w:val="336DEFD1"/>
    <w:rsid w:val="33806430"/>
    <w:rsid w:val="33B584D4"/>
    <w:rsid w:val="3405356D"/>
    <w:rsid w:val="341E75FB"/>
    <w:rsid w:val="342A0AD3"/>
    <w:rsid w:val="342A22D3"/>
    <w:rsid w:val="3434F04D"/>
    <w:rsid w:val="34CB638C"/>
    <w:rsid w:val="351E3C7F"/>
    <w:rsid w:val="35594EA5"/>
    <w:rsid w:val="3598D8DE"/>
    <w:rsid w:val="35D57DD1"/>
    <w:rsid w:val="35DF0C51"/>
    <w:rsid w:val="3641FCE4"/>
    <w:rsid w:val="36E9CB97"/>
    <w:rsid w:val="370E9665"/>
    <w:rsid w:val="3736B831"/>
    <w:rsid w:val="3777A064"/>
    <w:rsid w:val="378A5221"/>
    <w:rsid w:val="37AB3433"/>
    <w:rsid w:val="37B9DAE6"/>
    <w:rsid w:val="37BF7054"/>
    <w:rsid w:val="37CCFB33"/>
    <w:rsid w:val="37CFD8D2"/>
    <w:rsid w:val="37D831B5"/>
    <w:rsid w:val="37F03CD2"/>
    <w:rsid w:val="37F4E221"/>
    <w:rsid w:val="380FA2B8"/>
    <w:rsid w:val="383733AD"/>
    <w:rsid w:val="3841A606"/>
    <w:rsid w:val="387A9D99"/>
    <w:rsid w:val="38967228"/>
    <w:rsid w:val="3897FB3F"/>
    <w:rsid w:val="38AA66C6"/>
    <w:rsid w:val="38B939CB"/>
    <w:rsid w:val="38D11EAC"/>
    <w:rsid w:val="38DA581F"/>
    <w:rsid w:val="38FFBCAA"/>
    <w:rsid w:val="3909D444"/>
    <w:rsid w:val="391458FC"/>
    <w:rsid w:val="39685F1B"/>
    <w:rsid w:val="3984D846"/>
    <w:rsid w:val="3985AD7E"/>
    <w:rsid w:val="3989C216"/>
    <w:rsid w:val="39B62820"/>
    <w:rsid w:val="39CEB905"/>
    <w:rsid w:val="3A5EBA6E"/>
    <w:rsid w:val="3A697176"/>
    <w:rsid w:val="3A7E5DA8"/>
    <w:rsid w:val="3A854D21"/>
    <w:rsid w:val="3A9D13BD"/>
    <w:rsid w:val="3A9E39ED"/>
    <w:rsid w:val="3AC8EF34"/>
    <w:rsid w:val="3B07653E"/>
    <w:rsid w:val="3B51425E"/>
    <w:rsid w:val="3B6398FA"/>
    <w:rsid w:val="3B73B33F"/>
    <w:rsid w:val="3B888483"/>
    <w:rsid w:val="3B976E5F"/>
    <w:rsid w:val="3BAA138C"/>
    <w:rsid w:val="3BE3ED83"/>
    <w:rsid w:val="3C0E2F34"/>
    <w:rsid w:val="3C56F6A2"/>
    <w:rsid w:val="3C5F2405"/>
    <w:rsid w:val="3C6A1B18"/>
    <w:rsid w:val="3C6DDB10"/>
    <w:rsid w:val="3C76EAA1"/>
    <w:rsid w:val="3C7BD471"/>
    <w:rsid w:val="3C9AD892"/>
    <w:rsid w:val="3C9C6AE0"/>
    <w:rsid w:val="3CAF3AFC"/>
    <w:rsid w:val="3CCC8EDD"/>
    <w:rsid w:val="3CDDB6FA"/>
    <w:rsid w:val="3D625B67"/>
    <w:rsid w:val="3D6FF728"/>
    <w:rsid w:val="3D8FB02D"/>
    <w:rsid w:val="3DC94F90"/>
    <w:rsid w:val="3DC9F70F"/>
    <w:rsid w:val="3DD5BD83"/>
    <w:rsid w:val="3E0B2489"/>
    <w:rsid w:val="3E1BA0E1"/>
    <w:rsid w:val="3E4DCC2D"/>
    <w:rsid w:val="3E74AF76"/>
    <w:rsid w:val="3E88E8EB"/>
    <w:rsid w:val="3F94A5A2"/>
    <w:rsid w:val="4027A311"/>
    <w:rsid w:val="4035B439"/>
    <w:rsid w:val="403CA726"/>
    <w:rsid w:val="4088793E"/>
    <w:rsid w:val="40A6DBB9"/>
    <w:rsid w:val="40B578AB"/>
    <w:rsid w:val="40C1610B"/>
    <w:rsid w:val="40E0A162"/>
    <w:rsid w:val="40EA0406"/>
    <w:rsid w:val="41448504"/>
    <w:rsid w:val="4188E56C"/>
    <w:rsid w:val="41C4E397"/>
    <w:rsid w:val="422270A2"/>
    <w:rsid w:val="42499C91"/>
    <w:rsid w:val="425B74F9"/>
    <w:rsid w:val="427D823A"/>
    <w:rsid w:val="428E9E6A"/>
    <w:rsid w:val="42E78A20"/>
    <w:rsid w:val="42EC73CB"/>
    <w:rsid w:val="430D7A00"/>
    <w:rsid w:val="4327646E"/>
    <w:rsid w:val="4336D222"/>
    <w:rsid w:val="4391A3B8"/>
    <w:rsid w:val="4395C87D"/>
    <w:rsid w:val="43B9E239"/>
    <w:rsid w:val="440A0A0D"/>
    <w:rsid w:val="440C6DE2"/>
    <w:rsid w:val="4449DCED"/>
    <w:rsid w:val="44857911"/>
    <w:rsid w:val="449A6F30"/>
    <w:rsid w:val="44E81CDD"/>
    <w:rsid w:val="4568DB9D"/>
    <w:rsid w:val="459B98B2"/>
    <w:rsid w:val="45F10F56"/>
    <w:rsid w:val="45FCB2D6"/>
    <w:rsid w:val="4646C5E8"/>
    <w:rsid w:val="4655A0BA"/>
    <w:rsid w:val="469A9980"/>
    <w:rsid w:val="470EBA5F"/>
    <w:rsid w:val="475B37D3"/>
    <w:rsid w:val="479A8D83"/>
    <w:rsid w:val="479F95B5"/>
    <w:rsid w:val="47C840B0"/>
    <w:rsid w:val="47CDA53E"/>
    <w:rsid w:val="47FD9818"/>
    <w:rsid w:val="4827A042"/>
    <w:rsid w:val="4876E19C"/>
    <w:rsid w:val="48AE63C2"/>
    <w:rsid w:val="48CB295E"/>
    <w:rsid w:val="49BF42BE"/>
    <w:rsid w:val="49BF758F"/>
    <w:rsid w:val="49CBBAD8"/>
    <w:rsid w:val="49EA23B0"/>
    <w:rsid w:val="4A5693D4"/>
    <w:rsid w:val="4A8D6014"/>
    <w:rsid w:val="4ABA715B"/>
    <w:rsid w:val="4AD7E3D7"/>
    <w:rsid w:val="4AEFAA73"/>
    <w:rsid w:val="4AEFDD44"/>
    <w:rsid w:val="4B3B96F1"/>
    <w:rsid w:val="4B6AE6E5"/>
    <w:rsid w:val="4B8A0AB7"/>
    <w:rsid w:val="4BE8CA3B"/>
    <w:rsid w:val="4BEB35A9"/>
    <w:rsid w:val="4BF73528"/>
    <w:rsid w:val="4C039C94"/>
    <w:rsid w:val="4C22207A"/>
    <w:rsid w:val="4C3C5DED"/>
    <w:rsid w:val="4CF38981"/>
    <w:rsid w:val="4D0B82EE"/>
    <w:rsid w:val="4D2301CC"/>
    <w:rsid w:val="4D9646C3"/>
    <w:rsid w:val="4DA0CBEC"/>
    <w:rsid w:val="4DEF33D6"/>
    <w:rsid w:val="4E046FE5"/>
    <w:rsid w:val="4E0A9A14"/>
    <w:rsid w:val="4E332B1E"/>
    <w:rsid w:val="4ECD6065"/>
    <w:rsid w:val="4ED99ACC"/>
    <w:rsid w:val="4EE1F175"/>
    <w:rsid w:val="4EE559D2"/>
    <w:rsid w:val="4EFE32E9"/>
    <w:rsid w:val="4F550ECE"/>
    <w:rsid w:val="4F56F8A4"/>
    <w:rsid w:val="4F72F7FC"/>
    <w:rsid w:val="4F77594C"/>
    <w:rsid w:val="4F81C6A7"/>
    <w:rsid w:val="4F995BB1"/>
    <w:rsid w:val="4FFCB7A8"/>
    <w:rsid w:val="50293C03"/>
    <w:rsid w:val="502AB73E"/>
    <w:rsid w:val="505A5CB4"/>
    <w:rsid w:val="5080FA22"/>
    <w:rsid w:val="50877B65"/>
    <w:rsid w:val="508F0B0B"/>
    <w:rsid w:val="50BC088D"/>
    <w:rsid w:val="5118C8C5"/>
    <w:rsid w:val="515E0104"/>
    <w:rsid w:val="51AA6EAB"/>
    <w:rsid w:val="51B565BE"/>
    <w:rsid w:val="51C9648A"/>
    <w:rsid w:val="51EA2B74"/>
    <w:rsid w:val="5209A9F9"/>
    <w:rsid w:val="520B5C54"/>
    <w:rsid w:val="5235BC43"/>
    <w:rsid w:val="5250B5B1"/>
    <w:rsid w:val="5257F7C7"/>
    <w:rsid w:val="528C2DD0"/>
    <w:rsid w:val="5295DF71"/>
    <w:rsid w:val="52BCFE91"/>
    <w:rsid w:val="52C2DCF3"/>
    <w:rsid w:val="52DE4BA2"/>
    <w:rsid w:val="52E78D8A"/>
    <w:rsid w:val="52E9BA3D"/>
    <w:rsid w:val="52FB02C4"/>
    <w:rsid w:val="53001404"/>
    <w:rsid w:val="530D71CD"/>
    <w:rsid w:val="531B300D"/>
    <w:rsid w:val="5361774B"/>
    <w:rsid w:val="53801C83"/>
    <w:rsid w:val="53D0E050"/>
    <w:rsid w:val="5401F2CF"/>
    <w:rsid w:val="54C9A79E"/>
    <w:rsid w:val="553800A0"/>
    <w:rsid w:val="555AC179"/>
    <w:rsid w:val="556BDB8D"/>
    <w:rsid w:val="557A811D"/>
    <w:rsid w:val="55AC2B17"/>
    <w:rsid w:val="55AD9A3B"/>
    <w:rsid w:val="55BF39B9"/>
    <w:rsid w:val="560786DE"/>
    <w:rsid w:val="561A3080"/>
    <w:rsid w:val="562E8B77"/>
    <w:rsid w:val="5645B595"/>
    <w:rsid w:val="565E5E7D"/>
    <w:rsid w:val="5671B08A"/>
    <w:rsid w:val="568EDF14"/>
    <w:rsid w:val="56E9C457"/>
    <w:rsid w:val="5707CDAC"/>
    <w:rsid w:val="578AA960"/>
    <w:rsid w:val="57A98449"/>
    <w:rsid w:val="57BD2FF4"/>
    <w:rsid w:val="580EB29A"/>
    <w:rsid w:val="58383561"/>
    <w:rsid w:val="58666DBD"/>
    <w:rsid w:val="58684FB5"/>
    <w:rsid w:val="58705286"/>
    <w:rsid w:val="5873B71D"/>
    <w:rsid w:val="587E8AB1"/>
    <w:rsid w:val="5890A8B8"/>
    <w:rsid w:val="58923065"/>
    <w:rsid w:val="5899DCBC"/>
    <w:rsid w:val="589FAC96"/>
    <w:rsid w:val="58C32274"/>
    <w:rsid w:val="58CD75B3"/>
    <w:rsid w:val="58DF1634"/>
    <w:rsid w:val="58F37115"/>
    <w:rsid w:val="59173BC6"/>
    <w:rsid w:val="5952482E"/>
    <w:rsid w:val="598A7191"/>
    <w:rsid w:val="5992999C"/>
    <w:rsid w:val="59C67FD6"/>
    <w:rsid w:val="59D5A679"/>
    <w:rsid w:val="5A065C1D"/>
    <w:rsid w:val="5A2F8A51"/>
    <w:rsid w:val="5A3BE19E"/>
    <w:rsid w:val="5A592A7D"/>
    <w:rsid w:val="5A716BF0"/>
    <w:rsid w:val="5A8F2059"/>
    <w:rsid w:val="5AFD1769"/>
    <w:rsid w:val="5B0AF93C"/>
    <w:rsid w:val="5B237DFF"/>
    <w:rsid w:val="5BA0F5E6"/>
    <w:rsid w:val="5BAEE383"/>
    <w:rsid w:val="5C0DF8A4"/>
    <w:rsid w:val="5C1D34D3"/>
    <w:rsid w:val="5C2C6E26"/>
    <w:rsid w:val="5C2EA79F"/>
    <w:rsid w:val="5C2F9134"/>
    <w:rsid w:val="5CC8DB81"/>
    <w:rsid w:val="5D19D4EE"/>
    <w:rsid w:val="5D5659C6"/>
    <w:rsid w:val="5D645187"/>
    <w:rsid w:val="5D655E45"/>
    <w:rsid w:val="5D90F021"/>
    <w:rsid w:val="5D9602F3"/>
    <w:rsid w:val="5DAA65A6"/>
    <w:rsid w:val="5DE61A33"/>
    <w:rsid w:val="5E134971"/>
    <w:rsid w:val="5E509F49"/>
    <w:rsid w:val="5E543FE8"/>
    <w:rsid w:val="5E809F86"/>
    <w:rsid w:val="5EF77DC7"/>
    <w:rsid w:val="5EFE7A65"/>
    <w:rsid w:val="5F289807"/>
    <w:rsid w:val="5F40777F"/>
    <w:rsid w:val="5F701659"/>
    <w:rsid w:val="5F7441D3"/>
    <w:rsid w:val="5F8B23EB"/>
    <w:rsid w:val="5FC900A8"/>
    <w:rsid w:val="5FCDEA78"/>
    <w:rsid w:val="602A762D"/>
    <w:rsid w:val="60435AE1"/>
    <w:rsid w:val="606DB3A7"/>
    <w:rsid w:val="609C7801"/>
    <w:rsid w:val="60B1AD6A"/>
    <w:rsid w:val="60E1A1C1"/>
    <w:rsid w:val="60ECC164"/>
    <w:rsid w:val="6184657B"/>
    <w:rsid w:val="61859723"/>
    <w:rsid w:val="61A59E87"/>
    <w:rsid w:val="61C6C57D"/>
    <w:rsid w:val="61D3770E"/>
    <w:rsid w:val="620F5187"/>
    <w:rsid w:val="625589CB"/>
    <w:rsid w:val="62592359"/>
    <w:rsid w:val="626228B4"/>
    <w:rsid w:val="62761C14"/>
    <w:rsid w:val="62800611"/>
    <w:rsid w:val="628674A4"/>
    <w:rsid w:val="62B38EED"/>
    <w:rsid w:val="62DD85E6"/>
    <w:rsid w:val="62F5878D"/>
    <w:rsid w:val="62FD476B"/>
    <w:rsid w:val="6303FD91"/>
    <w:rsid w:val="63096529"/>
    <w:rsid w:val="632BE569"/>
    <w:rsid w:val="6379B918"/>
    <w:rsid w:val="639C395E"/>
    <w:rsid w:val="63AC3C63"/>
    <w:rsid w:val="63D5BEF5"/>
    <w:rsid w:val="6400B19E"/>
    <w:rsid w:val="64085DF5"/>
    <w:rsid w:val="6416E2E9"/>
    <w:rsid w:val="645C8190"/>
    <w:rsid w:val="64A280DC"/>
    <w:rsid w:val="64B1687D"/>
    <w:rsid w:val="64CF5E71"/>
    <w:rsid w:val="64DBB4E7"/>
    <w:rsid w:val="64EC31A4"/>
    <w:rsid w:val="64EF17BC"/>
    <w:rsid w:val="651E4110"/>
    <w:rsid w:val="65624D87"/>
    <w:rsid w:val="65ABDE70"/>
    <w:rsid w:val="65D2C8A4"/>
    <w:rsid w:val="65E804B3"/>
    <w:rsid w:val="661F7F71"/>
    <w:rsid w:val="6670E21F"/>
    <w:rsid w:val="667D3555"/>
    <w:rsid w:val="66A0A81D"/>
    <w:rsid w:val="66A93555"/>
    <w:rsid w:val="671F8923"/>
    <w:rsid w:val="675225D0"/>
    <w:rsid w:val="676F35A6"/>
    <w:rsid w:val="67B74601"/>
    <w:rsid w:val="67D34FBF"/>
    <w:rsid w:val="67E0446B"/>
    <w:rsid w:val="6813770B"/>
    <w:rsid w:val="6828484F"/>
    <w:rsid w:val="683609EA"/>
    <w:rsid w:val="6871E278"/>
    <w:rsid w:val="689F5D27"/>
    <w:rsid w:val="68CB1330"/>
    <w:rsid w:val="68CC9ADD"/>
    <w:rsid w:val="6912CCA6"/>
    <w:rsid w:val="69B87BDD"/>
    <w:rsid w:val="69B9BD32"/>
    <w:rsid w:val="69D7B167"/>
    <w:rsid w:val="6A1E8AB4"/>
    <w:rsid w:val="6A4C4CB3"/>
    <w:rsid w:val="6A79743F"/>
    <w:rsid w:val="6AA12E61"/>
    <w:rsid w:val="6ACF6F68"/>
    <w:rsid w:val="6ADE9792"/>
    <w:rsid w:val="6B1FBB45"/>
    <w:rsid w:val="6B4E9D27"/>
    <w:rsid w:val="6B72D170"/>
    <w:rsid w:val="6B916F82"/>
    <w:rsid w:val="6BB1884B"/>
    <w:rsid w:val="6BB75825"/>
    <w:rsid w:val="6C66D89E"/>
    <w:rsid w:val="6C681C67"/>
    <w:rsid w:val="6C6D567A"/>
    <w:rsid w:val="6C9654C3"/>
    <w:rsid w:val="6CE023A3"/>
    <w:rsid w:val="6D118B96"/>
    <w:rsid w:val="6D1DCDE5"/>
    <w:rsid w:val="6D3546B6"/>
    <w:rsid w:val="6D61095E"/>
    <w:rsid w:val="6D65F584"/>
    <w:rsid w:val="6D90C43E"/>
    <w:rsid w:val="6D96C1C0"/>
    <w:rsid w:val="6D99BEF6"/>
    <w:rsid w:val="6DBD7148"/>
    <w:rsid w:val="6DBEACFD"/>
    <w:rsid w:val="6DDADA7E"/>
    <w:rsid w:val="6DE530E4"/>
    <w:rsid w:val="6E14772E"/>
    <w:rsid w:val="6E180319"/>
    <w:rsid w:val="6E29E3F6"/>
    <w:rsid w:val="6E41F34B"/>
    <w:rsid w:val="6E7EEF37"/>
    <w:rsid w:val="6ED3C845"/>
    <w:rsid w:val="6F329221"/>
    <w:rsid w:val="6F46A472"/>
    <w:rsid w:val="6FC6D9D5"/>
    <w:rsid w:val="6FFD0E66"/>
    <w:rsid w:val="70743D86"/>
    <w:rsid w:val="70793CB5"/>
    <w:rsid w:val="70834164"/>
    <w:rsid w:val="70E4F5BD"/>
    <w:rsid w:val="710B8758"/>
    <w:rsid w:val="711C0C39"/>
    <w:rsid w:val="717D1C1C"/>
    <w:rsid w:val="7186AB97"/>
    <w:rsid w:val="71B4C9AB"/>
    <w:rsid w:val="71DA4CAC"/>
    <w:rsid w:val="71F21BFA"/>
    <w:rsid w:val="720F939B"/>
    <w:rsid w:val="7217B68E"/>
    <w:rsid w:val="721FB3AC"/>
    <w:rsid w:val="722CF29D"/>
    <w:rsid w:val="72376FD9"/>
    <w:rsid w:val="72443E3E"/>
    <w:rsid w:val="7281FB17"/>
    <w:rsid w:val="728FE330"/>
    <w:rsid w:val="7301D67F"/>
    <w:rsid w:val="731D44B1"/>
    <w:rsid w:val="734797AB"/>
    <w:rsid w:val="73AE0957"/>
    <w:rsid w:val="73E12112"/>
    <w:rsid w:val="73F18D72"/>
    <w:rsid w:val="73F94D50"/>
    <w:rsid w:val="74335C38"/>
    <w:rsid w:val="748256CA"/>
    <w:rsid w:val="74BE4C37"/>
    <w:rsid w:val="74F8E48A"/>
    <w:rsid w:val="7527BFBA"/>
    <w:rsid w:val="75B9D058"/>
    <w:rsid w:val="75C9AF01"/>
    <w:rsid w:val="75E7F578"/>
    <w:rsid w:val="75FE9A09"/>
    <w:rsid w:val="760D331C"/>
    <w:rsid w:val="763A49B5"/>
    <w:rsid w:val="7646BA0C"/>
    <w:rsid w:val="769164A7"/>
    <w:rsid w:val="769EECA8"/>
    <w:rsid w:val="76EB5FAB"/>
    <w:rsid w:val="76F67F4E"/>
    <w:rsid w:val="7725D95E"/>
    <w:rsid w:val="779C53D0"/>
    <w:rsid w:val="77B53256"/>
    <w:rsid w:val="7804D5FC"/>
    <w:rsid w:val="781050D7"/>
    <w:rsid w:val="7834FBA7"/>
    <w:rsid w:val="785B4FE1"/>
    <w:rsid w:val="78ACD780"/>
    <w:rsid w:val="78BB298D"/>
    <w:rsid w:val="78F0AC64"/>
    <w:rsid w:val="790C5FD2"/>
    <w:rsid w:val="7926BEB9"/>
    <w:rsid w:val="79652C98"/>
    <w:rsid w:val="79A48611"/>
    <w:rsid w:val="79B041B3"/>
    <w:rsid w:val="79B07484"/>
    <w:rsid w:val="79DEACE0"/>
    <w:rsid w:val="7A51BA9C"/>
    <w:rsid w:val="7A59E3B3"/>
    <w:rsid w:val="7A79323F"/>
    <w:rsid w:val="7ABAC9FA"/>
    <w:rsid w:val="7AC00029"/>
    <w:rsid w:val="7B196C02"/>
    <w:rsid w:val="7B461507"/>
    <w:rsid w:val="7B64630D"/>
    <w:rsid w:val="7B6CF160"/>
    <w:rsid w:val="7B8A4B68"/>
    <w:rsid w:val="7BB883C4"/>
    <w:rsid w:val="7BBB2625"/>
    <w:rsid w:val="7BE4466C"/>
    <w:rsid w:val="7C1E4D1A"/>
    <w:rsid w:val="7C2DFF74"/>
    <w:rsid w:val="7C30E9B2"/>
    <w:rsid w:val="7C3387C6"/>
    <w:rsid w:val="7C39096E"/>
    <w:rsid w:val="7C417B5C"/>
    <w:rsid w:val="7C471AF9"/>
    <w:rsid w:val="7CCDE925"/>
    <w:rsid w:val="7CD168C1"/>
    <w:rsid w:val="7D437DF5"/>
    <w:rsid w:val="7D749D11"/>
    <w:rsid w:val="7D8DF7A5"/>
    <w:rsid w:val="7D9386BE"/>
    <w:rsid w:val="7DE6F184"/>
    <w:rsid w:val="7E43905A"/>
    <w:rsid w:val="7E5D0F43"/>
    <w:rsid w:val="7E9ABAFC"/>
    <w:rsid w:val="7EB220F1"/>
    <w:rsid w:val="7EBFFFD6"/>
    <w:rsid w:val="7EC81918"/>
    <w:rsid w:val="7ED31209"/>
    <w:rsid w:val="7EF7B0F9"/>
    <w:rsid w:val="7EF971D7"/>
    <w:rsid w:val="7F19C809"/>
    <w:rsid w:val="7F52CA74"/>
    <w:rsid w:val="7F537587"/>
    <w:rsid w:val="7F7A675B"/>
    <w:rsid w:val="7F85DAC1"/>
    <w:rsid w:val="7FCE58DF"/>
    <w:rsid w:val="7FF8B8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58E720A"/>
  <w15:docId w15:val="{38D157BD-A185-3548-AB16-82698C637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E6B"/>
    <w:rPr>
      <w:rFonts w:asciiTheme="minorHAnsi" w:eastAsiaTheme="minorEastAsia" w:hAnsiTheme="minorHAnsi" w:cstheme="minorBidi"/>
      <w:sz w:val="22"/>
      <w:szCs w:val="22"/>
      <w:lang w:val="vi-VN" w:eastAsia="vi-V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612F85"/>
    <w:pPr>
      <w:keepNext/>
      <w:keepLines/>
      <w:pageBreakBefore/>
      <w:numPr>
        <w:numId w:val="10"/>
      </w:numPr>
      <w:pBdr>
        <w:bottom w:val="single" w:sz="6" w:space="4" w:color="auto"/>
      </w:pBdr>
      <w:suppressAutoHyphens/>
      <w:spacing w:after="120"/>
      <w:outlineLvl w:val="0"/>
    </w:pPr>
    <w:rPr>
      <w:rFonts w:ascii="Arial" w:hAnsi="Arial"/>
      <w:b/>
      <w:kern w:val="28"/>
      <w:sz w:val="44"/>
    </w:rPr>
  </w:style>
  <w:style w:type="paragraph" w:styleId="Heading2">
    <w:name w:val="heading 2"/>
    <w:next w:val="BodyText"/>
    <w:link w:val="Heading2Char"/>
    <w:uiPriority w:val="9"/>
    <w:qFormat/>
    <w:rsid w:val="004F20F6"/>
    <w:pPr>
      <w:keepNext/>
      <w:keepLines/>
      <w:numPr>
        <w:ilvl w:val="1"/>
        <w:numId w:val="10"/>
      </w:numPr>
      <w:suppressAutoHyphens/>
      <w:spacing w:before="240" w:after="240"/>
      <w:outlineLvl w:val="1"/>
    </w:pPr>
    <w:rPr>
      <w:rFonts w:ascii="Arial" w:hAnsi="Arial"/>
      <w:b/>
      <w:noProof/>
      <w:sz w:val="28"/>
    </w:rPr>
  </w:style>
  <w:style w:type="paragraph" w:styleId="Heading3">
    <w:name w:val="heading 3"/>
    <w:basedOn w:val="Heading2"/>
    <w:next w:val="BodyText"/>
    <w:link w:val="Heading3Char"/>
    <w:qFormat/>
    <w:rsid w:val="00612F85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BodyText"/>
    <w:link w:val="Heading4Char"/>
    <w:uiPriority w:val="9"/>
    <w:qFormat/>
    <w:rsid w:val="003875DA"/>
    <w:pPr>
      <w:numPr>
        <w:ilvl w:val="3"/>
      </w:numPr>
      <w:ind w:left="1800"/>
      <w:outlineLvl w:val="3"/>
    </w:pPr>
  </w:style>
  <w:style w:type="paragraph" w:styleId="Heading5">
    <w:name w:val="heading 5"/>
    <w:basedOn w:val="Heading4"/>
    <w:next w:val="BodyText"/>
    <w:link w:val="Heading5Char"/>
    <w:uiPriority w:val="9"/>
    <w:qFormat/>
    <w:rsid w:val="00612F85"/>
    <w:pPr>
      <w:numPr>
        <w:ilvl w:val="4"/>
      </w:numPr>
      <w:spacing w:after="60"/>
      <w:ind w:left="216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qFormat/>
    <w:rsid w:val="00612F85"/>
    <w:pPr>
      <w:numPr>
        <w:ilvl w:val="5"/>
      </w:numPr>
      <w:tabs>
        <w:tab w:val="clear" w:pos="5760"/>
        <w:tab w:val="left" w:pos="1440"/>
      </w:tabs>
      <w:ind w:left="2160"/>
      <w:outlineLvl w:val="5"/>
    </w:pPr>
  </w:style>
  <w:style w:type="paragraph" w:styleId="Heading7">
    <w:name w:val="heading 7"/>
    <w:basedOn w:val="Heading6"/>
    <w:next w:val="Normal"/>
    <w:link w:val="Heading7Char"/>
    <w:uiPriority w:val="9"/>
    <w:qFormat/>
    <w:rsid w:val="00612F85"/>
    <w:pPr>
      <w:numPr>
        <w:ilvl w:val="6"/>
      </w:numPr>
      <w:tabs>
        <w:tab w:val="left" w:pos="3240"/>
      </w:tabs>
      <w:ind w:left="2160"/>
      <w:outlineLvl w:val="6"/>
    </w:pPr>
  </w:style>
  <w:style w:type="paragraph" w:styleId="Heading8">
    <w:name w:val="heading 8"/>
    <w:basedOn w:val="Heading7"/>
    <w:next w:val="Normal"/>
    <w:link w:val="Heading8Char"/>
    <w:uiPriority w:val="9"/>
    <w:qFormat/>
    <w:rsid w:val="00612F85"/>
    <w:pPr>
      <w:numPr>
        <w:ilvl w:val="7"/>
      </w:numPr>
      <w:ind w:left="2160"/>
      <w:outlineLvl w:val="7"/>
    </w:pPr>
  </w:style>
  <w:style w:type="paragraph" w:styleId="Heading9">
    <w:name w:val="heading 9"/>
    <w:basedOn w:val="Heading8"/>
    <w:next w:val="Normal"/>
    <w:link w:val="Heading9Char"/>
    <w:uiPriority w:val="9"/>
    <w:qFormat/>
    <w:rsid w:val="00612F85"/>
    <w:pPr>
      <w:numPr>
        <w:ilvl w:val="8"/>
      </w:numPr>
      <w:ind w:left="21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12F85"/>
    <w:pPr>
      <w:spacing w:before="240"/>
      <w:ind w:left="1440"/>
    </w:pPr>
  </w:style>
  <w:style w:type="paragraph" w:styleId="Header">
    <w:name w:val="header"/>
    <w:basedOn w:val="Normal"/>
    <w:link w:val="HeaderChar"/>
    <w:rsid w:val="00612F85"/>
    <w:pPr>
      <w:pBdr>
        <w:bottom w:val="single" w:sz="6" w:space="6" w:color="auto"/>
      </w:pBdr>
      <w:tabs>
        <w:tab w:val="center" w:pos="4680"/>
        <w:tab w:val="right" w:pos="9360"/>
      </w:tabs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612F85"/>
    <w:pPr>
      <w:pBdr>
        <w:top w:val="single" w:sz="6" w:space="6" w:color="auto"/>
      </w:pBdr>
      <w:tabs>
        <w:tab w:val="center" w:pos="4680"/>
        <w:tab w:val="right" w:pos="936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612F85"/>
  </w:style>
  <w:style w:type="paragraph" w:styleId="TOC1">
    <w:name w:val="toc 1"/>
    <w:basedOn w:val="Normal"/>
    <w:next w:val="Normal"/>
    <w:autoRedefine/>
    <w:uiPriority w:val="39"/>
    <w:rsid w:val="00C84BC2"/>
    <w:pPr>
      <w:keepNext/>
      <w:keepLines/>
      <w:tabs>
        <w:tab w:val="left" w:pos="720"/>
        <w:tab w:val="right" w:leader="dot" w:pos="9360"/>
      </w:tabs>
    </w:pPr>
    <w:rPr>
      <w:rFonts w:ascii="Arial" w:hAnsi="Arial"/>
      <w:b/>
      <w:sz w:val="36"/>
    </w:rPr>
  </w:style>
  <w:style w:type="paragraph" w:styleId="TOC2">
    <w:name w:val="toc 2"/>
    <w:basedOn w:val="Normal"/>
    <w:next w:val="Normal"/>
    <w:autoRedefine/>
    <w:uiPriority w:val="39"/>
    <w:rsid w:val="00612F85"/>
    <w:pPr>
      <w:tabs>
        <w:tab w:val="left" w:pos="720"/>
        <w:tab w:val="left" w:pos="1440"/>
        <w:tab w:val="right" w:leader="dot" w:pos="9360"/>
      </w:tabs>
      <w:ind w:left="720"/>
    </w:pPr>
    <w:rPr>
      <w:rFonts w:ascii="Arial" w:hAnsi="Arial"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612F85"/>
    <w:pPr>
      <w:tabs>
        <w:tab w:val="left" w:pos="1440"/>
        <w:tab w:val="left" w:pos="2160"/>
        <w:tab w:val="right" w:leader="dot" w:pos="9360"/>
      </w:tabs>
      <w:ind w:left="1440"/>
    </w:pPr>
    <w:rPr>
      <w:rFonts w:ascii="Arial" w:hAnsi="Arial"/>
      <w:noProof/>
      <w:sz w:val="20"/>
    </w:rPr>
  </w:style>
  <w:style w:type="paragraph" w:styleId="TOC4">
    <w:name w:val="toc 4"/>
    <w:basedOn w:val="Normal"/>
    <w:next w:val="Normal"/>
    <w:autoRedefine/>
    <w:uiPriority w:val="39"/>
    <w:rsid w:val="00612F85"/>
    <w:pPr>
      <w:tabs>
        <w:tab w:val="left" w:pos="1440"/>
        <w:tab w:val="left" w:pos="2520"/>
        <w:tab w:val="left" w:pos="2880"/>
        <w:tab w:val="right" w:leader="dot" w:pos="9360"/>
      </w:tabs>
      <w:ind w:left="1440"/>
    </w:pPr>
    <w:rPr>
      <w:rFonts w:ascii="Arial" w:hAnsi="Arial"/>
      <w:noProof/>
      <w:sz w:val="20"/>
    </w:rPr>
  </w:style>
  <w:style w:type="paragraph" w:styleId="TOC5">
    <w:name w:val="toc 5"/>
    <w:basedOn w:val="Normal"/>
    <w:next w:val="Normal"/>
    <w:autoRedefine/>
    <w:uiPriority w:val="39"/>
    <w:rsid w:val="00612F85"/>
    <w:pPr>
      <w:tabs>
        <w:tab w:val="left" w:pos="2880"/>
        <w:tab w:val="right" w:leader="dot" w:pos="9360"/>
      </w:tabs>
      <w:ind w:left="1440"/>
    </w:pPr>
    <w:rPr>
      <w:rFonts w:ascii="Arial" w:hAnsi="Arial"/>
      <w:noProof/>
      <w:sz w:val="20"/>
    </w:rPr>
  </w:style>
  <w:style w:type="paragraph" w:styleId="TOC6">
    <w:name w:val="toc 6"/>
    <w:basedOn w:val="Normal"/>
    <w:next w:val="Normal"/>
    <w:autoRedefine/>
    <w:uiPriority w:val="39"/>
    <w:rsid w:val="00612F85"/>
    <w:pPr>
      <w:tabs>
        <w:tab w:val="left" w:pos="2880"/>
        <w:tab w:val="right" w:leader="dot" w:pos="9360"/>
      </w:tabs>
      <w:ind w:left="1440"/>
    </w:pPr>
    <w:rPr>
      <w:rFonts w:ascii="Arial" w:hAnsi="Arial"/>
      <w:sz w:val="20"/>
    </w:rPr>
  </w:style>
  <w:style w:type="paragraph" w:styleId="TOC7">
    <w:name w:val="toc 7"/>
    <w:basedOn w:val="Normal"/>
    <w:next w:val="Normal"/>
    <w:autoRedefine/>
    <w:uiPriority w:val="39"/>
    <w:rsid w:val="00612F85"/>
    <w:pPr>
      <w:tabs>
        <w:tab w:val="left" w:pos="2880"/>
        <w:tab w:val="right" w:leader="dot" w:pos="9360"/>
      </w:tabs>
      <w:ind w:left="1440"/>
    </w:pPr>
    <w:rPr>
      <w:rFonts w:ascii="Arial" w:hAnsi="Arial"/>
      <w:sz w:val="20"/>
    </w:rPr>
  </w:style>
  <w:style w:type="paragraph" w:styleId="TOC8">
    <w:name w:val="toc 8"/>
    <w:basedOn w:val="Normal"/>
    <w:next w:val="Normal"/>
    <w:autoRedefine/>
    <w:uiPriority w:val="39"/>
    <w:rsid w:val="00612F85"/>
    <w:pPr>
      <w:tabs>
        <w:tab w:val="left" w:pos="2880"/>
        <w:tab w:val="right" w:leader="dot" w:pos="9360"/>
      </w:tabs>
      <w:ind w:left="1440"/>
    </w:pPr>
    <w:rPr>
      <w:rFonts w:ascii="Arial" w:hAnsi="Arial"/>
      <w:sz w:val="20"/>
    </w:rPr>
  </w:style>
  <w:style w:type="paragraph" w:styleId="TOC9">
    <w:name w:val="toc 9"/>
    <w:basedOn w:val="Normal"/>
    <w:next w:val="Normal"/>
    <w:autoRedefine/>
    <w:uiPriority w:val="39"/>
    <w:rsid w:val="00612F85"/>
    <w:pPr>
      <w:tabs>
        <w:tab w:val="left" w:pos="3240"/>
        <w:tab w:val="right" w:leader="dot" w:pos="9360"/>
      </w:tabs>
      <w:ind w:left="1440"/>
    </w:pPr>
    <w:rPr>
      <w:rFonts w:ascii="Arial" w:hAnsi="Arial"/>
      <w:sz w:val="20"/>
    </w:rPr>
  </w:style>
  <w:style w:type="paragraph" w:customStyle="1" w:styleId="Content">
    <w:name w:val="Content"/>
    <w:basedOn w:val="Heading1"/>
    <w:next w:val="Normal"/>
    <w:rsid w:val="00612F85"/>
    <w:pPr>
      <w:outlineLvl w:val="9"/>
    </w:pPr>
  </w:style>
  <w:style w:type="paragraph" w:customStyle="1" w:styleId="LastPage">
    <w:name w:val="Last Page"/>
    <w:basedOn w:val="BodyText"/>
    <w:rsid w:val="00612F85"/>
    <w:pPr>
      <w:spacing w:before="720"/>
      <w:ind w:left="0"/>
      <w:jc w:val="center"/>
    </w:pPr>
    <w:rPr>
      <w:b/>
      <w:sz w:val="48"/>
    </w:rPr>
  </w:style>
  <w:style w:type="paragraph" w:customStyle="1" w:styleId="ApprovalName">
    <w:name w:val="Approval Name"/>
    <w:basedOn w:val="Normal"/>
    <w:next w:val="ApprovalInfo"/>
    <w:rsid w:val="00612F85"/>
    <w:pPr>
      <w:keepNext/>
      <w:keepLines/>
      <w:pBdr>
        <w:top w:val="single" w:sz="6" w:space="3" w:color="auto"/>
      </w:pBdr>
      <w:tabs>
        <w:tab w:val="left" w:pos="7200"/>
      </w:tabs>
      <w:spacing w:before="600"/>
      <w:ind w:left="720"/>
    </w:pPr>
  </w:style>
  <w:style w:type="paragraph" w:customStyle="1" w:styleId="ApprovalInfo">
    <w:name w:val="Approval Info"/>
    <w:basedOn w:val="BodyText"/>
    <w:next w:val="ApprovalName"/>
    <w:rsid w:val="00612F85"/>
    <w:pPr>
      <w:keepLines/>
      <w:spacing w:before="0"/>
      <w:ind w:left="720"/>
    </w:pPr>
  </w:style>
  <w:style w:type="paragraph" w:styleId="TableofAuthorities">
    <w:name w:val="table of authorities"/>
    <w:basedOn w:val="Normal"/>
    <w:next w:val="Normal"/>
    <w:semiHidden/>
    <w:rsid w:val="00612F85"/>
    <w:pPr>
      <w:tabs>
        <w:tab w:val="right" w:leader="dot" w:pos="9360"/>
      </w:tabs>
      <w:ind w:left="240" w:hanging="240"/>
    </w:pPr>
  </w:style>
  <w:style w:type="paragraph" w:customStyle="1" w:styleId="GlossaryTerm">
    <w:name w:val="Glossary Term"/>
    <w:basedOn w:val="Normal"/>
    <w:rsid w:val="00612F85"/>
    <w:pPr>
      <w:keepNext/>
      <w:keepLines/>
      <w:tabs>
        <w:tab w:val="left" w:pos="2880"/>
      </w:tabs>
      <w:spacing w:before="120" w:line="260" w:lineRule="atLeast"/>
      <w:ind w:left="2880" w:hanging="2880"/>
    </w:pPr>
  </w:style>
  <w:style w:type="paragraph" w:customStyle="1" w:styleId="CellHeading">
    <w:name w:val="CellHeading"/>
    <w:basedOn w:val="Normal"/>
    <w:rsid w:val="00612F85"/>
    <w:pPr>
      <w:spacing w:before="120" w:after="120"/>
    </w:pPr>
    <w:rPr>
      <w:rFonts w:ascii="Arial" w:hAnsi="Arial"/>
      <w:b/>
      <w:sz w:val="20"/>
    </w:rPr>
  </w:style>
  <w:style w:type="paragraph" w:customStyle="1" w:styleId="CellBody">
    <w:name w:val="CellBody"/>
    <w:basedOn w:val="Normal"/>
    <w:rsid w:val="00612F85"/>
    <w:pPr>
      <w:spacing w:before="120" w:after="120"/>
    </w:pPr>
    <w:rPr>
      <w:rFonts w:ascii="Arial" w:hAnsi="Arial"/>
      <w:sz w:val="18"/>
    </w:rPr>
  </w:style>
  <w:style w:type="paragraph" w:styleId="DocumentMap">
    <w:name w:val="Document Map"/>
    <w:basedOn w:val="Normal"/>
    <w:link w:val="DocumentMapChar"/>
    <w:uiPriority w:val="99"/>
    <w:semiHidden/>
    <w:rsid w:val="00612F85"/>
    <w:pPr>
      <w:shd w:val="clear" w:color="auto" w:fill="000080"/>
    </w:pPr>
    <w:rPr>
      <w:rFonts w:ascii="Tahoma" w:hAnsi="Tahoma"/>
    </w:rPr>
  </w:style>
  <w:style w:type="paragraph" w:customStyle="1" w:styleId="references">
    <w:name w:val="references"/>
    <w:basedOn w:val="Normal"/>
    <w:rsid w:val="00612F85"/>
    <w:pPr>
      <w:keepLines/>
      <w:spacing w:before="120"/>
      <w:ind w:left="720" w:hanging="720"/>
    </w:pPr>
  </w:style>
  <w:style w:type="paragraph" w:customStyle="1" w:styleId="noteparagraph">
    <w:name w:val="note paragraph"/>
    <w:basedOn w:val="ListNumber"/>
    <w:rsid w:val="00612F85"/>
    <w:pPr>
      <w:ind w:left="2160" w:firstLine="0"/>
    </w:pPr>
    <w:rPr>
      <w:i/>
    </w:rPr>
  </w:style>
  <w:style w:type="paragraph" w:styleId="ListNumber">
    <w:name w:val="List Number"/>
    <w:basedOn w:val="Normal"/>
    <w:rsid w:val="00612F85"/>
    <w:pPr>
      <w:spacing w:before="120"/>
      <w:ind w:left="1800" w:hanging="360"/>
    </w:pPr>
  </w:style>
  <w:style w:type="paragraph" w:styleId="Signature">
    <w:name w:val="Signature"/>
    <w:basedOn w:val="Normal"/>
    <w:link w:val="SignatureChar"/>
    <w:rsid w:val="00612F85"/>
    <w:pPr>
      <w:ind w:left="4320"/>
    </w:pPr>
  </w:style>
  <w:style w:type="paragraph" w:styleId="FootnoteText">
    <w:name w:val="footnote text"/>
    <w:basedOn w:val="Normal"/>
    <w:link w:val="FootnoteTextChar"/>
    <w:semiHidden/>
    <w:rsid w:val="00612F85"/>
    <w:pPr>
      <w:ind w:left="1584" w:right="144" w:hanging="144"/>
    </w:pPr>
    <w:rPr>
      <w:sz w:val="20"/>
    </w:rPr>
  </w:style>
  <w:style w:type="paragraph" w:styleId="ListBullet">
    <w:name w:val="List Bullet"/>
    <w:basedOn w:val="Normal"/>
    <w:autoRedefine/>
    <w:rsid w:val="002C76F8"/>
    <w:pPr>
      <w:numPr>
        <w:numId w:val="4"/>
      </w:numPr>
      <w:spacing w:before="120"/>
    </w:pPr>
    <w:rPr>
      <w:snapToGrid w:val="0"/>
      <w:lang w:val="en-US" w:eastAsia="en-US"/>
    </w:rPr>
  </w:style>
  <w:style w:type="paragraph" w:styleId="ListBullet2">
    <w:name w:val="List Bullet 2"/>
    <w:basedOn w:val="ListBullet"/>
    <w:rsid w:val="00612F85"/>
    <w:pPr>
      <w:ind w:left="2520"/>
    </w:pPr>
  </w:style>
  <w:style w:type="paragraph" w:styleId="Caption">
    <w:name w:val="caption"/>
    <w:basedOn w:val="Normal"/>
    <w:next w:val="BodyText"/>
    <w:qFormat/>
    <w:rsid w:val="00612F85"/>
    <w:pPr>
      <w:spacing w:before="360" w:after="360"/>
      <w:ind w:left="2520" w:hanging="1080"/>
    </w:pPr>
    <w:rPr>
      <w:rFonts w:ascii="Arial" w:hAnsi="Arial"/>
      <w:b/>
      <w:sz w:val="20"/>
    </w:rPr>
  </w:style>
  <w:style w:type="paragraph" w:styleId="TableofFigures">
    <w:name w:val="table of figures"/>
    <w:basedOn w:val="Normal"/>
    <w:next w:val="Normal"/>
    <w:uiPriority w:val="99"/>
    <w:rsid w:val="00612F85"/>
    <w:pPr>
      <w:tabs>
        <w:tab w:val="right" w:leader="dot" w:pos="9360"/>
      </w:tabs>
      <w:ind w:left="480" w:hanging="480"/>
    </w:pPr>
    <w:rPr>
      <w:rFonts w:ascii="Arial" w:hAnsi="Arial"/>
      <w:sz w:val="20"/>
    </w:rPr>
  </w:style>
  <w:style w:type="character" w:styleId="FootnoteReference">
    <w:name w:val="footnote reference"/>
    <w:basedOn w:val="DefaultParagraphFont"/>
    <w:semiHidden/>
    <w:rsid w:val="00612F85"/>
    <w:rPr>
      <w:vertAlign w:val="superscript"/>
    </w:rPr>
  </w:style>
  <w:style w:type="character" w:styleId="CommentReference">
    <w:name w:val="annotation reference"/>
    <w:basedOn w:val="DefaultParagraphFont"/>
    <w:semiHidden/>
    <w:rsid w:val="00612F85"/>
    <w:rPr>
      <w:sz w:val="16"/>
    </w:rPr>
  </w:style>
  <w:style w:type="paragraph" w:customStyle="1" w:styleId="ListDash">
    <w:name w:val="List Dash"/>
    <w:basedOn w:val="Normal"/>
    <w:rsid w:val="00612F85"/>
    <w:pPr>
      <w:numPr>
        <w:numId w:val="2"/>
      </w:numPr>
      <w:spacing w:before="120"/>
      <w:ind w:left="1800"/>
    </w:pPr>
    <w:rPr>
      <w:lang w:val="en-US" w:eastAsia="en-US"/>
    </w:rPr>
  </w:style>
  <w:style w:type="paragraph" w:customStyle="1" w:styleId="ListDash2">
    <w:name w:val="List Dash 2"/>
    <w:basedOn w:val="ListDash"/>
    <w:rsid w:val="00612F85"/>
    <w:pPr>
      <w:ind w:left="360"/>
    </w:pPr>
  </w:style>
  <w:style w:type="paragraph" w:customStyle="1" w:styleId="LeftBlank">
    <w:name w:val="Left Blank"/>
    <w:basedOn w:val="Normal"/>
    <w:next w:val="BodyText"/>
    <w:rsid w:val="00612F85"/>
    <w:pPr>
      <w:keepNext/>
      <w:keepLines/>
      <w:pageBreakBefore/>
      <w:suppressAutoHyphens/>
      <w:spacing w:before="3120" w:after="3120"/>
      <w:jc w:val="center"/>
    </w:pPr>
  </w:style>
  <w:style w:type="paragraph" w:customStyle="1" w:styleId="ListNumber-Roman">
    <w:name w:val="List Number-Roman"/>
    <w:basedOn w:val="ListNumber"/>
    <w:rsid w:val="00612F85"/>
  </w:style>
  <w:style w:type="paragraph" w:customStyle="1" w:styleId="Code">
    <w:name w:val="Code"/>
    <w:basedOn w:val="Normal"/>
    <w:rsid w:val="00612F85"/>
    <w:pPr>
      <w:spacing w:before="240"/>
      <w:ind w:left="1440"/>
    </w:pPr>
    <w:rPr>
      <w:rFonts w:ascii="Courier New" w:hAnsi="Courier New"/>
      <w:spacing w:val="20"/>
      <w:sz w:val="18"/>
    </w:rPr>
  </w:style>
  <w:style w:type="paragraph" w:customStyle="1" w:styleId="ListAlphabetic">
    <w:name w:val="List Alphabetic"/>
    <w:basedOn w:val="Normal"/>
    <w:rsid w:val="00612F85"/>
    <w:pPr>
      <w:spacing w:before="120"/>
      <w:ind w:left="1800" w:hanging="360"/>
    </w:pPr>
  </w:style>
  <w:style w:type="paragraph" w:customStyle="1" w:styleId="Appendix1">
    <w:name w:val="Appendix 1"/>
    <w:basedOn w:val="Normal"/>
    <w:next w:val="Appendix2"/>
    <w:rsid w:val="00612F85"/>
    <w:pPr>
      <w:keepNext/>
      <w:keepLines/>
      <w:pageBreakBefore/>
      <w:numPr>
        <w:numId w:val="1"/>
      </w:numPr>
      <w:pBdr>
        <w:bottom w:val="single" w:sz="4" w:space="1" w:color="auto"/>
      </w:pBdr>
      <w:tabs>
        <w:tab w:val="num" w:pos="2880"/>
      </w:tabs>
      <w:suppressAutoHyphens/>
      <w:spacing w:after="120"/>
    </w:pPr>
    <w:rPr>
      <w:rFonts w:ascii="Arial" w:hAnsi="Arial"/>
      <w:b/>
      <w:kern w:val="28"/>
      <w:sz w:val="44"/>
      <w:lang w:val="en-US" w:eastAsia="en-US"/>
    </w:rPr>
  </w:style>
  <w:style w:type="paragraph" w:customStyle="1" w:styleId="Appendix2">
    <w:name w:val="Appendix 2"/>
    <w:basedOn w:val="Normal"/>
    <w:rsid w:val="00612F85"/>
    <w:pPr>
      <w:keepNext/>
      <w:keepLines/>
      <w:numPr>
        <w:ilvl w:val="1"/>
        <w:numId w:val="1"/>
      </w:numPr>
      <w:suppressAutoHyphens/>
      <w:spacing w:before="240"/>
    </w:pPr>
    <w:rPr>
      <w:rFonts w:ascii="Arial" w:hAnsi="Arial"/>
      <w:b/>
      <w:kern w:val="28"/>
      <w:sz w:val="28"/>
      <w:lang w:eastAsia="en-US"/>
    </w:rPr>
  </w:style>
  <w:style w:type="paragraph" w:customStyle="1" w:styleId="Appendix3">
    <w:name w:val="Appendix 3"/>
    <w:basedOn w:val="Appendix2"/>
    <w:rsid w:val="00612F85"/>
    <w:pPr>
      <w:numPr>
        <w:ilvl w:val="2"/>
      </w:numPr>
    </w:pPr>
    <w:rPr>
      <w:sz w:val="24"/>
      <w:lang w:val="en-US"/>
    </w:rPr>
  </w:style>
  <w:style w:type="paragraph" w:styleId="CommentText">
    <w:name w:val="annotation text"/>
    <w:basedOn w:val="Normal"/>
    <w:link w:val="CommentTextChar"/>
    <w:semiHidden/>
    <w:rsid w:val="00612F85"/>
    <w:pPr>
      <w:widowControl w:val="0"/>
      <w:tabs>
        <w:tab w:val="left" w:pos="1080"/>
      </w:tabs>
      <w:spacing w:after="120"/>
      <w:jc w:val="both"/>
    </w:pPr>
    <w:rPr>
      <w:rFonts w:ascii="Helvetica" w:hAnsi="Helvetica"/>
      <w:sz w:val="20"/>
    </w:rPr>
  </w:style>
  <w:style w:type="paragraph" w:styleId="BodyText3">
    <w:name w:val="Body Text 3"/>
    <w:basedOn w:val="Normal"/>
    <w:link w:val="BodyText3Char"/>
    <w:rsid w:val="00612F85"/>
    <w:pPr>
      <w:tabs>
        <w:tab w:val="left" w:pos="2250"/>
      </w:tabs>
      <w:ind w:right="2880"/>
    </w:pPr>
    <w:rPr>
      <w:sz w:val="20"/>
    </w:rPr>
  </w:style>
  <w:style w:type="paragraph" w:styleId="BodyText2">
    <w:name w:val="Body Text 2"/>
    <w:basedOn w:val="Normal"/>
    <w:link w:val="BodyText2Char"/>
    <w:rsid w:val="00612F85"/>
    <w:rPr>
      <w:b/>
    </w:rPr>
  </w:style>
  <w:style w:type="paragraph" w:styleId="BodyTextIndent">
    <w:name w:val="Body Text Indent"/>
    <w:basedOn w:val="Normal"/>
    <w:link w:val="BodyTextIndentChar"/>
    <w:rsid w:val="00612F85"/>
    <w:pPr>
      <w:ind w:left="360"/>
    </w:pPr>
  </w:style>
  <w:style w:type="paragraph" w:styleId="PlainText">
    <w:name w:val="Plain Text"/>
    <w:basedOn w:val="Normal"/>
    <w:link w:val="PlainTextChar"/>
    <w:rsid w:val="00612F85"/>
    <w:rPr>
      <w:rFonts w:ascii="Courier New" w:hAnsi="Courier New"/>
      <w:sz w:val="20"/>
    </w:rPr>
  </w:style>
  <w:style w:type="paragraph" w:customStyle="1" w:styleId="H2">
    <w:name w:val="H2"/>
    <w:basedOn w:val="Normal"/>
    <w:next w:val="Normal"/>
    <w:rsid w:val="00612F85"/>
    <w:pPr>
      <w:keepNext/>
      <w:spacing w:before="100" w:after="100"/>
      <w:outlineLvl w:val="2"/>
    </w:pPr>
    <w:rPr>
      <w:b/>
      <w:snapToGrid w:val="0"/>
      <w:sz w:val="36"/>
    </w:rPr>
  </w:style>
  <w:style w:type="character" w:customStyle="1" w:styleId="CODE0">
    <w:name w:val="CODE"/>
    <w:rsid w:val="00612F85"/>
    <w:rPr>
      <w:rFonts w:ascii="Courier New" w:hAnsi="Courier New"/>
      <w:sz w:val="20"/>
    </w:rPr>
  </w:style>
  <w:style w:type="character" w:styleId="Emphasis">
    <w:name w:val="Emphasis"/>
    <w:basedOn w:val="DefaultParagraphFont"/>
    <w:qFormat/>
    <w:rsid w:val="00612F85"/>
    <w:rPr>
      <w:i/>
    </w:rPr>
  </w:style>
  <w:style w:type="character" w:styleId="Hyperlink">
    <w:name w:val="Hyperlink"/>
    <w:basedOn w:val="DefaultParagraphFont"/>
    <w:uiPriority w:val="99"/>
    <w:rsid w:val="00612F85"/>
    <w:rPr>
      <w:color w:val="0000FF"/>
      <w:u w:val="single"/>
    </w:rPr>
  </w:style>
  <w:style w:type="paragraph" w:customStyle="1" w:styleId="Preformatted">
    <w:name w:val="Preformatted"/>
    <w:basedOn w:val="Normal"/>
    <w:rsid w:val="00612F8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</w:rPr>
  </w:style>
  <w:style w:type="paragraph" w:styleId="NormalIndent">
    <w:name w:val="Normal Indent"/>
    <w:basedOn w:val="Normal"/>
    <w:rsid w:val="00612F85"/>
    <w:pPr>
      <w:widowControl w:val="0"/>
      <w:numPr>
        <w:numId w:val="3"/>
      </w:numPr>
      <w:ind w:right="284"/>
      <w:jc w:val="both"/>
    </w:pPr>
    <w:rPr>
      <w:rFonts w:ascii="HGMaruGothicMPRO" w:eastAsia="HGMaruGothicMPRO" w:hAnsi="Century"/>
      <w:kern w:val="2"/>
      <w:sz w:val="18"/>
      <w:lang w:val="en-US" w:eastAsia="ja-JP"/>
    </w:rPr>
  </w:style>
  <w:style w:type="paragraph" w:styleId="NormalWeb">
    <w:name w:val="Normal (Web)"/>
    <w:basedOn w:val="Normal"/>
    <w:rsid w:val="00612F85"/>
    <w:pPr>
      <w:spacing w:before="100" w:beforeAutospacing="1" w:after="100" w:afterAutospacing="1"/>
    </w:pPr>
    <w:rPr>
      <w:szCs w:val="24"/>
    </w:rPr>
  </w:style>
  <w:style w:type="table" w:styleId="TableGrid">
    <w:name w:val="Table Grid"/>
    <w:basedOn w:val="TableNormal"/>
    <w:uiPriority w:val="59"/>
    <w:rsid w:val="00B521A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F62579"/>
    <w:rPr>
      <w:rFonts w:ascii="Tahoma" w:hAnsi="Tahoma" w:cs="Tahoma"/>
      <w:sz w:val="16"/>
      <w:szCs w:val="16"/>
    </w:rPr>
  </w:style>
  <w:style w:type="paragraph" w:styleId="BodyTextIndent3">
    <w:name w:val="Body Text Indent 3"/>
    <w:basedOn w:val="Normal"/>
    <w:link w:val="BodyTextIndent3Char"/>
    <w:rsid w:val="000E329A"/>
    <w:pPr>
      <w:spacing w:after="120"/>
      <w:ind w:left="360"/>
    </w:pPr>
    <w:rPr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73985"/>
    <w:rPr>
      <w:rFonts w:ascii="Arial" w:hAnsi="Arial"/>
      <w:b/>
      <w:noProof/>
      <w:sz w:val="24"/>
    </w:rPr>
  </w:style>
  <w:style w:type="character" w:customStyle="1" w:styleId="BodyTextChar">
    <w:name w:val="Body Text Char"/>
    <w:basedOn w:val="DefaultParagraphFont"/>
    <w:link w:val="BodyText"/>
    <w:rsid w:val="003D1A7F"/>
    <w:rPr>
      <w:sz w:val="24"/>
    </w:rPr>
  </w:style>
  <w:style w:type="character" w:styleId="Strong">
    <w:name w:val="Strong"/>
    <w:basedOn w:val="DefaultParagraphFont"/>
    <w:qFormat/>
    <w:rsid w:val="00F3728B"/>
    <w:rPr>
      <w:b/>
      <w:bCs/>
    </w:rPr>
  </w:style>
  <w:style w:type="character" w:styleId="FollowedHyperlink">
    <w:name w:val="FollowedHyperlink"/>
    <w:basedOn w:val="DefaultParagraphFont"/>
    <w:rsid w:val="00B45EB0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73B4E"/>
    <w:pPr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1Char">
    <w:name w:val="Heading 1 Char"/>
    <w:basedOn w:val="DefaultParagraphFont"/>
    <w:link w:val="Heading1"/>
    <w:uiPriority w:val="9"/>
    <w:rsid w:val="009C25BF"/>
    <w:rPr>
      <w:rFonts w:ascii="Arial" w:eastAsiaTheme="minorEastAsia" w:hAnsi="Arial" w:cstheme="minorBidi"/>
      <w:b/>
      <w:kern w:val="28"/>
      <w:sz w:val="44"/>
      <w:szCs w:val="22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4F20F6"/>
    <w:rPr>
      <w:rFonts w:ascii="Arial" w:hAnsi="Arial"/>
      <w:b/>
      <w:noProof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875DA"/>
    <w:rPr>
      <w:rFonts w:ascii="Arial" w:hAnsi="Arial"/>
      <w:b/>
      <w:noProof/>
      <w:sz w:val="24"/>
    </w:rPr>
  </w:style>
  <w:style w:type="character" w:customStyle="1" w:styleId="HeaderChar">
    <w:name w:val="Header Char"/>
    <w:basedOn w:val="DefaultParagraphFont"/>
    <w:link w:val="Header"/>
    <w:rsid w:val="009C25BF"/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9C25BF"/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7C34B4"/>
    <w:rPr>
      <w:sz w:val="24"/>
    </w:rPr>
  </w:style>
  <w:style w:type="table" w:customStyle="1" w:styleId="LightList-Accent11">
    <w:name w:val="Light List - Accent 11"/>
    <w:basedOn w:val="TableNormal"/>
    <w:uiPriority w:val="61"/>
    <w:rsid w:val="0036029B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1339AF"/>
    <w:rPr>
      <w:rFonts w:ascii="Arial" w:hAnsi="Arial"/>
      <w:b/>
      <w:noProof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50DF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0D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6Char">
    <w:name w:val="Heading 6 Char"/>
    <w:basedOn w:val="DefaultParagraphFont"/>
    <w:link w:val="Heading6"/>
    <w:uiPriority w:val="9"/>
    <w:rsid w:val="002D732E"/>
    <w:rPr>
      <w:rFonts w:ascii="Arial" w:hAnsi="Arial"/>
      <w:b/>
      <w:noProof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D732E"/>
    <w:rPr>
      <w:rFonts w:ascii="Arial" w:hAnsi="Arial"/>
      <w:b/>
      <w:noProof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D732E"/>
    <w:rPr>
      <w:rFonts w:ascii="Arial" w:hAnsi="Arial"/>
      <w:b/>
      <w:noProof/>
      <w:sz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D732E"/>
    <w:rPr>
      <w:rFonts w:ascii="Arial" w:hAnsi="Arial"/>
      <w:b/>
      <w:noProof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D732E"/>
    <w:rPr>
      <w:rFonts w:ascii="Tahoma" w:hAnsi="Tahoma"/>
      <w:sz w:val="24"/>
      <w:shd w:val="clear" w:color="auto" w:fill="000080"/>
    </w:rPr>
  </w:style>
  <w:style w:type="character" w:customStyle="1" w:styleId="SignatureChar">
    <w:name w:val="Signature Char"/>
    <w:basedOn w:val="DefaultParagraphFont"/>
    <w:link w:val="Signature"/>
    <w:rsid w:val="002D732E"/>
    <w:rPr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2D732E"/>
  </w:style>
  <w:style w:type="character" w:customStyle="1" w:styleId="CommentTextChar">
    <w:name w:val="Comment Text Char"/>
    <w:basedOn w:val="DefaultParagraphFont"/>
    <w:link w:val="CommentText"/>
    <w:semiHidden/>
    <w:rsid w:val="002D732E"/>
    <w:rPr>
      <w:rFonts w:ascii="Helvetica" w:hAnsi="Helvetica"/>
    </w:rPr>
  </w:style>
  <w:style w:type="character" w:customStyle="1" w:styleId="BodyText3Char">
    <w:name w:val="Body Text 3 Char"/>
    <w:basedOn w:val="DefaultParagraphFont"/>
    <w:link w:val="BodyText3"/>
    <w:rsid w:val="002D732E"/>
  </w:style>
  <w:style w:type="character" w:customStyle="1" w:styleId="BodyText2Char">
    <w:name w:val="Body Text 2 Char"/>
    <w:basedOn w:val="DefaultParagraphFont"/>
    <w:link w:val="BodyText2"/>
    <w:rsid w:val="002D732E"/>
    <w:rPr>
      <w:b/>
      <w:sz w:val="24"/>
    </w:rPr>
  </w:style>
  <w:style w:type="character" w:customStyle="1" w:styleId="PlainTextChar">
    <w:name w:val="Plain Text Char"/>
    <w:basedOn w:val="DefaultParagraphFont"/>
    <w:link w:val="PlainText"/>
    <w:rsid w:val="002D732E"/>
    <w:rPr>
      <w:rFonts w:ascii="Courier New" w:hAnsi="Courier Ne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32E"/>
    <w:rPr>
      <w:rFonts w:ascii="Tahoma" w:hAnsi="Tahoma" w:cs="Tahoma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D732E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2D732E"/>
    <w:pPr>
      <w:ind w:left="1440" w:firstLine="720"/>
    </w:pPr>
    <w:rPr>
      <w:rFonts w:eastAsiaTheme="minorHAnsi" w:cstheme="minorBidi"/>
      <w:sz w:val="24"/>
      <w:szCs w:val="22"/>
    </w:rPr>
  </w:style>
  <w:style w:type="paragraph" w:customStyle="1" w:styleId="Commandimage">
    <w:name w:val="Command image"/>
    <w:basedOn w:val="Normal"/>
    <w:link w:val="CommandimageChar"/>
    <w:qFormat/>
    <w:rsid w:val="002D732E"/>
    <w:pPr>
      <w:numPr>
        <w:numId w:val="5"/>
      </w:numPr>
      <w:spacing w:after="120"/>
      <w:ind w:left="1080"/>
    </w:pPr>
    <w:rPr>
      <w:rFonts w:eastAsiaTheme="minorHAnsi"/>
      <w:i/>
      <w:sz w:val="20"/>
    </w:rPr>
  </w:style>
  <w:style w:type="character" w:customStyle="1" w:styleId="CommandimageChar">
    <w:name w:val="Command image Char"/>
    <w:basedOn w:val="DefaultParagraphFont"/>
    <w:link w:val="Commandimage"/>
    <w:rsid w:val="002D732E"/>
    <w:rPr>
      <w:rFonts w:asciiTheme="minorHAnsi" w:eastAsiaTheme="minorHAnsi" w:hAnsiTheme="minorHAnsi" w:cstheme="minorBidi"/>
      <w:i/>
      <w:szCs w:val="22"/>
      <w:lang w:val="vi-VN" w:eastAsia="vi-VN"/>
    </w:rPr>
  </w:style>
  <w:style w:type="paragraph" w:customStyle="1" w:styleId="Ch">
    <w:name w:val="Chú ý"/>
    <w:basedOn w:val="Normal"/>
    <w:link w:val="ChChar"/>
    <w:qFormat/>
    <w:rsid w:val="002D732E"/>
    <w:pPr>
      <w:numPr>
        <w:numId w:val="6"/>
      </w:numPr>
      <w:spacing w:after="120"/>
    </w:pPr>
    <w:rPr>
      <w:rFonts w:eastAsiaTheme="minorHAnsi"/>
      <w:i/>
      <w:lang w:val="en-US" w:eastAsia="en-US"/>
    </w:rPr>
  </w:style>
  <w:style w:type="character" w:customStyle="1" w:styleId="ChChar">
    <w:name w:val="Chú ý Char"/>
    <w:basedOn w:val="DefaultParagraphFont"/>
    <w:link w:val="Ch"/>
    <w:rsid w:val="002D732E"/>
    <w:rPr>
      <w:rFonts w:asciiTheme="minorHAnsi" w:eastAsiaTheme="minorHAnsi" w:hAnsiTheme="minorHAnsi" w:cstheme="minorBidi"/>
      <w:i/>
      <w:sz w:val="22"/>
      <w:szCs w:val="22"/>
    </w:rPr>
  </w:style>
  <w:style w:type="paragraph" w:customStyle="1" w:styleId="Heading0">
    <w:name w:val="Heading 0"/>
    <w:basedOn w:val="Title"/>
    <w:link w:val="Heading0Char"/>
    <w:qFormat/>
    <w:rsid w:val="002D732E"/>
    <w:pPr>
      <w:ind w:left="720"/>
    </w:pPr>
  </w:style>
  <w:style w:type="paragraph" w:customStyle="1" w:styleId="Base">
    <w:name w:val="Base"/>
    <w:autoRedefine/>
    <w:qFormat/>
    <w:rsid w:val="002D732E"/>
    <w:pPr>
      <w:numPr>
        <w:numId w:val="7"/>
      </w:numPr>
      <w:spacing w:after="200" w:line="276" w:lineRule="auto"/>
    </w:pPr>
    <w:rPr>
      <w:rFonts w:eastAsia="Times New Roman"/>
      <w:b/>
      <w:bCs/>
      <w:color w:val="000000"/>
      <w:kern w:val="36"/>
      <w:sz w:val="36"/>
      <w:szCs w:val="50"/>
    </w:rPr>
  </w:style>
  <w:style w:type="character" w:customStyle="1" w:styleId="Heading0Char">
    <w:name w:val="Heading 0 Char"/>
    <w:basedOn w:val="TitleChar"/>
    <w:link w:val="Heading0"/>
    <w:rsid w:val="002D73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1">
    <w:name w:val="Style1"/>
    <w:basedOn w:val="Heading1"/>
    <w:next w:val="Base"/>
    <w:qFormat/>
    <w:rsid w:val="002D732E"/>
    <w:pPr>
      <w:keepNext w:val="0"/>
      <w:keepLines w:val="0"/>
      <w:pageBreakBefore w:val="0"/>
      <w:numPr>
        <w:numId w:val="0"/>
      </w:numPr>
      <w:pBdr>
        <w:bottom w:val="none" w:sz="0" w:space="0" w:color="auto"/>
      </w:pBdr>
      <w:suppressAutoHyphens w:val="0"/>
      <w:spacing w:before="100" w:beforeAutospacing="1"/>
      <w:ind w:left="360"/>
    </w:pPr>
    <w:rPr>
      <w:rFonts w:ascii="Times New Roman" w:eastAsia="Times New Roman" w:hAnsi="Times New Roman"/>
      <w:bCs/>
      <w:color w:val="000000"/>
      <w:kern w:val="36"/>
      <w:sz w:val="32"/>
      <w:szCs w:val="50"/>
    </w:rPr>
  </w:style>
  <w:style w:type="paragraph" w:customStyle="1" w:styleId="Default">
    <w:name w:val="Default"/>
    <w:rsid w:val="005A1A8F"/>
    <w:pPr>
      <w:widowControl w:val="0"/>
      <w:autoSpaceDE w:val="0"/>
      <w:autoSpaceDN w:val="0"/>
      <w:adjustRightInd w:val="0"/>
    </w:pPr>
    <w:rPr>
      <w:color w:val="000000"/>
      <w:sz w:val="24"/>
      <w:szCs w:val="24"/>
      <w:lang w:eastAsia="ja-JP"/>
    </w:rPr>
  </w:style>
  <w:style w:type="paragraph" w:customStyle="1" w:styleId="IVCContent">
    <w:name w:val="IVC_Content"/>
    <w:basedOn w:val="Normal"/>
    <w:link w:val="IVCContentChar"/>
    <w:rsid w:val="005A1A8F"/>
    <w:pPr>
      <w:autoSpaceDE w:val="0"/>
      <w:autoSpaceDN w:val="0"/>
      <w:adjustRightInd w:val="0"/>
      <w:spacing w:before="220"/>
      <w:jc w:val="both"/>
    </w:pPr>
    <w:rPr>
      <w:rFonts w:ascii="Arial" w:hAnsi="Arial" w:cs="Arial"/>
      <w:color w:val="000000"/>
      <w:sz w:val="20"/>
    </w:rPr>
  </w:style>
  <w:style w:type="character" w:customStyle="1" w:styleId="IVCContentChar">
    <w:name w:val="IVC_Content Char"/>
    <w:basedOn w:val="DefaultParagraphFont"/>
    <w:link w:val="IVCContent"/>
    <w:rsid w:val="005A1A8F"/>
    <w:rPr>
      <w:rFonts w:ascii="Arial" w:hAnsi="Arial" w:cs="Arial"/>
      <w:color w:val="000000"/>
    </w:rPr>
  </w:style>
  <w:style w:type="paragraph" w:customStyle="1" w:styleId="Muc1">
    <w:name w:val=". Muc 1"/>
    <w:basedOn w:val="Heading1"/>
    <w:link w:val="Muc1Char"/>
    <w:qFormat/>
    <w:rsid w:val="007B2541"/>
    <w:pPr>
      <w:keepNext w:val="0"/>
      <w:keepLines w:val="0"/>
      <w:pageBreakBefore w:val="0"/>
      <w:pBdr>
        <w:bottom w:val="none" w:sz="0" w:space="0" w:color="auto"/>
      </w:pBdr>
    </w:pPr>
    <w:rPr>
      <w:rFonts w:cs="Arial"/>
      <w:sz w:val="32"/>
    </w:rPr>
  </w:style>
  <w:style w:type="paragraph" w:customStyle="1" w:styleId="Muc11">
    <w:name w:val=". Muc 1.1"/>
    <w:basedOn w:val="Heading2"/>
    <w:link w:val="Muc11Char"/>
    <w:qFormat/>
    <w:rsid w:val="001763E8"/>
  </w:style>
  <w:style w:type="character" w:customStyle="1" w:styleId="Muc1Char">
    <w:name w:val=". Muc 1 Char"/>
    <w:basedOn w:val="Heading1Char"/>
    <w:link w:val="Muc1"/>
    <w:rsid w:val="007B2541"/>
    <w:rPr>
      <w:rFonts w:ascii="Arial" w:eastAsiaTheme="minorEastAsia" w:hAnsi="Arial" w:cs="Arial"/>
      <w:b/>
      <w:kern w:val="28"/>
      <w:sz w:val="32"/>
      <w:szCs w:val="22"/>
      <w:lang w:val="vi-VN" w:eastAsia="vi-VN"/>
    </w:rPr>
  </w:style>
  <w:style w:type="paragraph" w:customStyle="1" w:styleId="Noidung">
    <w:name w:val=". Noi dung"/>
    <w:basedOn w:val="BodyText"/>
    <w:link w:val="NoidungChar"/>
    <w:qFormat/>
    <w:rsid w:val="00357B47"/>
    <w:pPr>
      <w:ind w:left="720"/>
      <w:jc w:val="both"/>
    </w:pPr>
    <w:rPr>
      <w:rFonts w:ascii="Arial" w:hAnsi="Arial" w:cs="Arial"/>
      <w:sz w:val="20"/>
    </w:rPr>
  </w:style>
  <w:style w:type="character" w:customStyle="1" w:styleId="Muc11Char">
    <w:name w:val=". Muc 1.1 Char"/>
    <w:basedOn w:val="Heading2Char"/>
    <w:link w:val="Muc11"/>
    <w:rsid w:val="001763E8"/>
    <w:rPr>
      <w:rFonts w:ascii="Arial" w:hAnsi="Arial"/>
      <w:b/>
      <w:noProof/>
      <w:sz w:val="28"/>
    </w:rPr>
  </w:style>
  <w:style w:type="paragraph" w:customStyle="1" w:styleId="Chuthichhinh">
    <w:name w:val=". Chu thich hinh"/>
    <w:basedOn w:val="Heading9"/>
    <w:link w:val="ChuthichhinhChar"/>
    <w:rsid w:val="000B15DA"/>
    <w:pPr>
      <w:keepNext w:val="0"/>
      <w:keepLines w:val="0"/>
      <w:widowControl w:val="0"/>
      <w:numPr>
        <w:ilvl w:val="0"/>
        <w:numId w:val="0"/>
      </w:numPr>
      <w:jc w:val="center"/>
    </w:pPr>
    <w:rPr>
      <w:rFonts w:cs="Arial"/>
      <w:b w:val="0"/>
      <w:i/>
      <w:sz w:val="18"/>
      <w:szCs w:val="18"/>
    </w:rPr>
  </w:style>
  <w:style w:type="character" w:customStyle="1" w:styleId="NoidungChar">
    <w:name w:val=". Noi dung Char"/>
    <w:basedOn w:val="BodyTextChar"/>
    <w:link w:val="Noidung"/>
    <w:rsid w:val="00357B47"/>
    <w:rPr>
      <w:rFonts w:ascii="Arial" w:hAnsi="Arial" w:cs="Arial"/>
      <w:sz w:val="24"/>
    </w:rPr>
  </w:style>
  <w:style w:type="paragraph" w:customStyle="1" w:styleId="Chuong">
    <w:name w:val=". Chuong"/>
    <w:basedOn w:val="Normal"/>
    <w:link w:val="ChuongChar"/>
    <w:qFormat/>
    <w:rsid w:val="00480756"/>
    <w:pPr>
      <w:jc w:val="center"/>
    </w:pPr>
    <w:rPr>
      <w:rFonts w:ascii="Arial" w:hAnsi="Arial" w:cs="Arial"/>
      <w:b/>
      <w:sz w:val="36"/>
      <w:szCs w:val="36"/>
    </w:rPr>
  </w:style>
  <w:style w:type="character" w:customStyle="1" w:styleId="ChuthichhinhChar">
    <w:name w:val=". Chu thich hinh Char"/>
    <w:basedOn w:val="BodyTextChar"/>
    <w:link w:val="Chuthichhinh"/>
    <w:rsid w:val="000B15DA"/>
    <w:rPr>
      <w:rFonts w:ascii="Arial" w:hAnsi="Arial" w:cs="Arial"/>
      <w:i/>
      <w:noProof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70ABF"/>
    <w:rPr>
      <w:sz w:val="20"/>
    </w:rPr>
  </w:style>
  <w:style w:type="character" w:customStyle="1" w:styleId="ChuongChar">
    <w:name w:val=". Chuong Char"/>
    <w:basedOn w:val="DefaultParagraphFont"/>
    <w:link w:val="Chuong"/>
    <w:rsid w:val="00480756"/>
    <w:rPr>
      <w:rFonts w:ascii="Arial" w:hAnsi="Arial" w:cs="Arial"/>
      <w:b/>
      <w:sz w:val="36"/>
      <w:szCs w:val="3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70ABF"/>
  </w:style>
  <w:style w:type="character" w:styleId="EndnoteReference">
    <w:name w:val="endnote reference"/>
    <w:basedOn w:val="DefaultParagraphFont"/>
    <w:uiPriority w:val="99"/>
    <w:semiHidden/>
    <w:unhideWhenUsed/>
    <w:rsid w:val="00D70ABF"/>
    <w:rPr>
      <w:vertAlign w:val="superscript"/>
    </w:rPr>
  </w:style>
  <w:style w:type="paragraph" w:customStyle="1" w:styleId="Muc111">
    <w:name w:val=". Muc 1.1.1"/>
    <w:basedOn w:val="Heading3"/>
    <w:link w:val="Muc111Char"/>
    <w:qFormat/>
    <w:rsid w:val="00242013"/>
    <w:pPr>
      <w:tabs>
        <w:tab w:val="clear" w:pos="273"/>
        <w:tab w:val="left" w:pos="0"/>
      </w:tabs>
      <w:ind w:left="709" w:hanging="709"/>
    </w:pPr>
  </w:style>
  <w:style w:type="character" w:customStyle="1" w:styleId="Muc111Char">
    <w:name w:val=". Muc 1.1.1 Char"/>
    <w:basedOn w:val="Heading3Char"/>
    <w:link w:val="Muc111"/>
    <w:rsid w:val="00242013"/>
    <w:rPr>
      <w:rFonts w:ascii="Arial" w:hAnsi="Arial"/>
      <w:b/>
      <w:noProof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2FC1"/>
    <w:pPr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ED57B5"/>
    <w:rPr>
      <w:rFonts w:eastAsiaTheme="minorHAnsi" w:cstheme="minorBidi"/>
      <w:sz w:val="24"/>
      <w:szCs w:val="22"/>
    </w:rPr>
  </w:style>
  <w:style w:type="table" w:styleId="TableGridLight">
    <w:name w:val="Grid Table Light"/>
    <w:basedOn w:val="TableNormal"/>
    <w:uiPriority w:val="40"/>
    <w:rsid w:val="009C0369"/>
    <w:rPr>
      <w:rFonts w:asciiTheme="minorHAnsi" w:eastAsiaTheme="minorEastAsia" w:hAnsiTheme="minorHAnsi" w:cstheme="minorBidi"/>
      <w:sz w:val="24"/>
      <w:szCs w:val="24"/>
      <w:lang w:val="en-VN" w:eastAsia="en-GB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B3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nguyenxuananh0910/Chat-App.git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Nortel\Qdc1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36AEE77A252749A56A78A56FBE95FD" ma:contentTypeVersion="0" ma:contentTypeDescription="Create a new document." ma:contentTypeScope="" ma:versionID="acf94b6ed5f1808641e58e158a4f0d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7E1D3-BF1B-466F-B107-EF3635399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BA8E9C-7E21-4E52-8D88-8B7BD001D4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FD3A1C-BF16-4D20-9735-3FBB3FFF484F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5BAA37D-94A1-42A7-8387-0D95544FD5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11a54b-0a5d-4929-bf02-a00787877c6a}" enabled="0" method="" siteId="{3011a54b-0a5d-4929-bf02-a00787877c6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Office\Templates\Nortel\Qdc101.dot</Template>
  <TotalTime>80</TotalTime>
  <Pages>22</Pages>
  <Words>1989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báo cáo cuối kì</vt:lpstr>
    </vt:vector>
  </TitlesOfParts>
  <Company>SCN</Company>
  <LinksUpToDate>false</LinksUpToDate>
  <CharactersWithSpaces>13306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báo cáo cuối kì</dc:title>
  <dc:subject>Môn học: Đồ án lập trình ứng dụng</dc:subject>
  <dc:creator>Giảng viên hướng dẫn: Đinh thị tâm</dc:creator>
  <cp:keywords/>
  <cp:lastModifiedBy>207PM27538 - Phan Lê Tuấn - K26T-PM2</cp:lastModifiedBy>
  <cp:revision>206</cp:revision>
  <cp:lastPrinted>2009-10-03T10:34:00Z</cp:lastPrinted>
  <dcterms:created xsi:type="dcterms:W3CDTF">2022-11-20T05:45:00Z</dcterms:created>
  <dcterms:modified xsi:type="dcterms:W3CDTF">2022-12-27T04:01:00Z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T_ProjName">
    <vt:lpwstr>RMS Proposal</vt:lpwstr>
  </property>
  <property fmtid="{D5CDD505-2E9C-101B-9397-08002B2CF9AE}" pid="3" name="NT_DocName">
    <vt:lpwstr>RMS Proposal</vt:lpwstr>
  </property>
  <property fmtid="{D5CDD505-2E9C-101B-9397-08002B2CF9AE}" pid="4" name="NT_DocType">
    <vt:lpwstr>Document</vt:lpwstr>
  </property>
  <property fmtid="{D5CDD505-2E9C-101B-9397-08002B2CF9AE}" pid="5" name="NT_IssueNumber">
    <vt:lpwstr>1.00</vt:lpwstr>
  </property>
  <property fmtid="{D5CDD505-2E9C-101B-9397-08002B2CF9AE}" pid="6" name="NT_DocNumber">
    <vt:lpwstr>Proposal-2004-001</vt:lpwstr>
  </property>
  <property fmtid="{D5CDD505-2E9C-101B-9397-08002B2CF9AE}" pid="7" name="NT_Security">
    <vt:lpwstr>SCN Proprietary</vt:lpwstr>
  </property>
  <property fmtid="{D5CDD505-2E9C-101B-9397-08002B2CF9AE}" pid="8" name="ContentTypeId">
    <vt:lpwstr>0x0101006036AEE77A252749A56A78A56FBE95FD</vt:lpwstr>
  </property>
</Properties>
</file>